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3F352" w14:textId="77777777" w:rsidR="008E48C7" w:rsidRPr="005C41EF" w:rsidRDefault="005C41EF">
      <w:pPr>
        <w:rPr>
          <w:rFonts w:ascii="Arial" w:hAnsi="Arial" w:cs="Arial"/>
          <w:b/>
          <w:sz w:val="40"/>
          <w:szCs w:val="40"/>
        </w:rPr>
      </w:pPr>
      <w:r w:rsidRPr="005C41EF">
        <w:rPr>
          <w:rFonts w:ascii="Arial" w:hAnsi="Arial" w:cs="Arial"/>
          <w:b/>
          <w:sz w:val="40"/>
          <w:szCs w:val="40"/>
        </w:rPr>
        <w:t xml:space="preserve">Detecting Selective Sweeps Using </w:t>
      </w:r>
      <w:r w:rsidRPr="005C41EF">
        <w:rPr>
          <w:rFonts w:ascii="Courier" w:hAnsi="Courier" w:cs="Arial"/>
          <w:b/>
          <w:sz w:val="40"/>
          <w:szCs w:val="40"/>
        </w:rPr>
        <w:t>S/HIC</w:t>
      </w:r>
    </w:p>
    <w:p w14:paraId="6C7A61A2" w14:textId="77777777" w:rsidR="005C41EF" w:rsidRDefault="005C41EF">
      <w:pPr>
        <w:rPr>
          <w:rFonts w:ascii="Arial" w:hAnsi="Arial" w:cs="Arial"/>
        </w:rPr>
      </w:pPr>
    </w:p>
    <w:p w14:paraId="2E0083AE" w14:textId="77777777" w:rsidR="005C41EF" w:rsidRDefault="006772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exercise is a somewhat stripped-down pipeline for using the </w:t>
      </w:r>
      <w:r w:rsidRPr="00677209">
        <w:rPr>
          <w:rFonts w:ascii="Courier" w:hAnsi="Courier" w:cs="Arial"/>
        </w:rPr>
        <w:t>S/HIC</w:t>
      </w:r>
      <w:r>
        <w:rPr>
          <w:rFonts w:ascii="Arial" w:hAnsi="Arial" w:cs="Arial"/>
        </w:rPr>
        <w:t xml:space="preserve"> software to detect selective sweeps. We will both train and test the software on some simulated data before moving on to a reasonably small real data set.</w:t>
      </w:r>
    </w:p>
    <w:p w14:paraId="43A65EB9" w14:textId="77777777" w:rsidR="003F1AC5" w:rsidRDefault="003F1AC5">
      <w:pPr>
        <w:rPr>
          <w:rFonts w:ascii="Arial" w:hAnsi="Arial" w:cs="Arial"/>
        </w:rPr>
      </w:pPr>
    </w:p>
    <w:p w14:paraId="09B8AB49" w14:textId="77777777" w:rsidR="00E11B75" w:rsidRDefault="003F1AC5">
      <w:pPr>
        <w:rPr>
          <w:rFonts w:ascii="Arial" w:hAnsi="Arial" w:cs="Arial"/>
        </w:rPr>
      </w:pPr>
      <w:r>
        <w:rPr>
          <w:rFonts w:ascii="Arial" w:hAnsi="Arial" w:cs="Arial"/>
        </w:rPr>
        <w:t xml:space="preserve">Let’s start by </w:t>
      </w:r>
      <w:r w:rsidR="00E11B75">
        <w:rPr>
          <w:rFonts w:ascii="Arial" w:hAnsi="Arial" w:cs="Arial"/>
        </w:rPr>
        <w:t xml:space="preserve">making sure that we have the latest version of the materials on the workshop, so run </w:t>
      </w:r>
      <w:r w:rsidR="00E11B75" w:rsidRPr="00E11B75">
        <w:rPr>
          <w:rFonts w:ascii="Courier" w:hAnsi="Courier" w:cs="Arial"/>
        </w:rPr>
        <w:t>git</w:t>
      </w:r>
      <w:r w:rsidR="00E11B75">
        <w:rPr>
          <w:rFonts w:ascii="Courier" w:hAnsi="Courier" w:cs="Arial"/>
        </w:rPr>
        <w:t xml:space="preserve"> </w:t>
      </w:r>
      <w:r w:rsidR="00E11B75" w:rsidRPr="00E11B75">
        <w:rPr>
          <w:rFonts w:ascii="Courier" w:hAnsi="Courier" w:cs="Arial"/>
        </w:rPr>
        <w:t>pull</w:t>
      </w:r>
      <w:r w:rsidR="00E11B75">
        <w:rPr>
          <w:rFonts w:ascii="Arial" w:hAnsi="Arial" w:cs="Arial"/>
        </w:rPr>
        <w:t xml:space="preserve"> and then navigate to the </w:t>
      </w:r>
      <w:r w:rsidR="00E11B75" w:rsidRPr="00E11B75">
        <w:rPr>
          <w:rFonts w:ascii="Courier" w:hAnsi="Courier" w:cs="Arial"/>
        </w:rPr>
        <w:t>day4/sweepPipeline</w:t>
      </w:r>
      <w:r w:rsidR="00E11B75">
        <w:rPr>
          <w:rFonts w:ascii="Arial" w:hAnsi="Arial" w:cs="Arial"/>
        </w:rPr>
        <w:t xml:space="preserve"> directory.</w:t>
      </w:r>
    </w:p>
    <w:p w14:paraId="00DF91D5" w14:textId="77777777" w:rsidR="00E11B75" w:rsidRDefault="00E11B75">
      <w:pPr>
        <w:rPr>
          <w:rFonts w:ascii="Arial" w:hAnsi="Arial" w:cs="Arial"/>
        </w:rPr>
      </w:pPr>
    </w:p>
    <w:p w14:paraId="4039DB7F" w14:textId="686DB1BE" w:rsidR="00E11B75" w:rsidRPr="00E11B75" w:rsidRDefault="00E11B75">
      <w:pPr>
        <w:rPr>
          <w:sz w:val="16"/>
          <w:szCs w:val="16"/>
        </w:rPr>
      </w:pPr>
      <w:r>
        <w:rPr>
          <w:rFonts w:ascii="Arial" w:hAnsi="Arial" w:cs="Arial"/>
        </w:rPr>
        <w:t>Then, make sure you have activated the diploSHIC environment:</w:t>
      </w:r>
      <w:r>
        <w:rPr>
          <w:rStyle w:val="CommentReference"/>
        </w:rPr>
        <w:t xml:space="preserve"> </w:t>
      </w:r>
    </w:p>
    <w:p w14:paraId="018E5382" w14:textId="77777777" w:rsidR="00985726" w:rsidRDefault="00985726">
      <w:pPr>
        <w:rPr>
          <w:rFonts w:ascii="Arial" w:hAnsi="Arial" w:cs="Arial"/>
        </w:rPr>
      </w:pPr>
    </w:p>
    <w:p w14:paraId="12151D20" w14:textId="4623D9F7" w:rsidR="00985726" w:rsidRPr="00B01EB6" w:rsidRDefault="00E11B75">
      <w:pPr>
        <w:rPr>
          <w:rFonts w:ascii="Courier" w:hAnsi="Courier" w:cs="Arial"/>
        </w:rPr>
      </w:pPr>
      <w:r>
        <w:rPr>
          <w:rFonts w:ascii="Courier" w:hAnsi="Courier" w:cs="Arial"/>
        </w:rPr>
        <w:t>conda activate diploSHIC</w:t>
      </w:r>
    </w:p>
    <w:p w14:paraId="64C87F8D" w14:textId="77777777" w:rsidR="005C41EF" w:rsidRDefault="005C41EF">
      <w:pPr>
        <w:rPr>
          <w:rFonts w:ascii="Arial" w:hAnsi="Arial" w:cs="Arial"/>
        </w:rPr>
      </w:pPr>
    </w:p>
    <w:p w14:paraId="21A49B42" w14:textId="006707B3" w:rsidR="00070CB8" w:rsidRDefault="00070CB8">
      <w:pPr>
        <w:rPr>
          <w:rFonts w:ascii="Arial" w:hAnsi="Arial" w:cs="Arial"/>
        </w:rPr>
      </w:pPr>
      <w:r>
        <w:rPr>
          <w:rFonts w:ascii="Arial" w:hAnsi="Arial" w:cs="Arial"/>
        </w:rPr>
        <w:t>Now we’re ready to get to work!</w:t>
      </w:r>
    </w:p>
    <w:p w14:paraId="2D474165" w14:textId="77777777" w:rsidR="00070CB8" w:rsidRDefault="00070CB8">
      <w:pPr>
        <w:rPr>
          <w:rFonts w:ascii="Arial" w:hAnsi="Arial" w:cs="Arial"/>
        </w:rPr>
      </w:pPr>
    </w:p>
    <w:p w14:paraId="7AB0F7F5" w14:textId="77777777" w:rsidR="007A60D6" w:rsidRDefault="007A60D6">
      <w:pPr>
        <w:rPr>
          <w:rFonts w:ascii="Arial" w:hAnsi="Arial" w:cs="Arial"/>
        </w:rPr>
      </w:pPr>
    </w:p>
    <w:p w14:paraId="7AD24027" w14:textId="77777777" w:rsidR="005C41EF" w:rsidRDefault="005C41EF">
      <w:pPr>
        <w:rPr>
          <w:rFonts w:ascii="Arial" w:hAnsi="Arial" w:cs="Arial"/>
        </w:rPr>
      </w:pPr>
      <w:r w:rsidRPr="005C41EF">
        <w:rPr>
          <w:rFonts w:ascii="Arial" w:hAnsi="Arial" w:cs="Arial"/>
          <w:b/>
        </w:rPr>
        <w:t>Step 0: Simulating training and test data</w:t>
      </w:r>
    </w:p>
    <w:p w14:paraId="6EF402A3" w14:textId="77777777" w:rsidR="005C41EF" w:rsidRDefault="005C41EF">
      <w:pPr>
        <w:rPr>
          <w:rFonts w:ascii="Arial" w:hAnsi="Arial" w:cs="Arial"/>
        </w:rPr>
      </w:pPr>
    </w:p>
    <w:p w14:paraId="22162BC4" w14:textId="6F7365EE" w:rsidR="005C41EF" w:rsidRDefault="005C41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Unfortunately, machine learning requires training data, and if we don’t have at our disposal a large dataset for which the ground truth is known (as is the case when it comes to detecting selective sweeps), then we have to rely on simulation. Luckily, there are a few coalescent simulators that can simulate sweeps relatively quickly. We are going to use one called </w:t>
      </w:r>
      <w:r w:rsidRPr="005C41EF">
        <w:rPr>
          <w:rFonts w:ascii="Courier" w:hAnsi="Courier" w:cs="Arial"/>
        </w:rPr>
        <w:t>discoal</w:t>
      </w:r>
      <w:r>
        <w:rPr>
          <w:rFonts w:ascii="Arial" w:hAnsi="Arial" w:cs="Arial"/>
        </w:rPr>
        <w:t xml:space="preserve">, which </w:t>
      </w:r>
      <w:r w:rsidR="00EC72BA">
        <w:rPr>
          <w:rFonts w:ascii="Arial" w:hAnsi="Arial" w:cs="Arial"/>
        </w:rPr>
        <w:t>should already be installed in your current conda environment</w:t>
      </w:r>
      <w:r w:rsidR="003110AE">
        <w:rPr>
          <w:rFonts w:ascii="Arial" w:hAnsi="Arial" w:cs="Arial"/>
        </w:rPr>
        <w:t>.</w:t>
      </w:r>
    </w:p>
    <w:p w14:paraId="4799BE1E" w14:textId="77777777" w:rsidR="005C41EF" w:rsidRDefault="005C41EF">
      <w:pPr>
        <w:rPr>
          <w:rFonts w:ascii="Arial" w:hAnsi="Arial" w:cs="Arial"/>
        </w:rPr>
      </w:pPr>
    </w:p>
    <w:p w14:paraId="701F5C69" w14:textId="3D3F28EA" w:rsidR="00B357C4" w:rsidRDefault="00046D33">
      <w:pPr>
        <w:rPr>
          <w:rFonts w:ascii="Arial" w:hAnsi="Arial" w:cs="Arial"/>
        </w:rPr>
      </w:pPr>
      <w:r>
        <w:rPr>
          <w:rFonts w:ascii="Arial" w:hAnsi="Arial" w:cs="Arial"/>
        </w:rPr>
        <w:t>The method we are using here</w:t>
      </w:r>
      <w:r w:rsidR="00795AC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</w:t>
      </w:r>
      <w:r w:rsidR="00795AC3">
        <w:rPr>
          <w:rFonts w:ascii="Arial" w:hAnsi="Arial" w:cs="Arial"/>
        </w:rPr>
        <w:t>S/HIC</w:t>
      </w:r>
      <w:r>
        <w:rPr>
          <w:rFonts w:ascii="Arial" w:hAnsi="Arial" w:cs="Arial"/>
        </w:rPr>
        <w:t>)</w:t>
      </w:r>
      <w:r w:rsidR="00795AC3">
        <w:rPr>
          <w:rFonts w:ascii="Arial" w:hAnsi="Arial" w:cs="Arial"/>
        </w:rPr>
        <w:t xml:space="preserve"> seeks to detect </w:t>
      </w:r>
      <w:r>
        <w:rPr>
          <w:rFonts w:ascii="Arial" w:hAnsi="Arial" w:cs="Arial"/>
        </w:rPr>
        <w:t>two types of selective sweeps</w:t>
      </w:r>
      <w:r w:rsidR="00795AC3">
        <w:rPr>
          <w:rFonts w:ascii="Arial" w:hAnsi="Arial" w:cs="Arial"/>
        </w:rPr>
        <w:t xml:space="preserve"> hard and soft sweeps</w:t>
      </w:r>
      <w:r>
        <w:rPr>
          <w:rFonts w:ascii="Arial" w:hAnsi="Arial" w:cs="Arial"/>
        </w:rPr>
        <w:t xml:space="preserve"> (see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>HYPERLINK "</w:instrText>
      </w:r>
      <w:r w:rsidRPr="00046D33">
        <w:rPr>
          <w:rFonts w:ascii="Arial" w:hAnsi="Arial" w:cs="Arial"/>
        </w:rPr>
        <w:instrText>https://doi.org/10.1111/2041-210X.12808</w:instrText>
      </w:r>
      <w:r>
        <w:rPr>
          <w:rFonts w:ascii="Arial" w:hAnsi="Arial" w:cs="Arial"/>
        </w:rPr>
        <w:instrText>"</w:instrText>
      </w:r>
      <w:r>
        <w:rPr>
          <w:rFonts w:ascii="Arial" w:hAnsi="Arial" w:cs="Arial"/>
        </w:rPr>
        <w:fldChar w:fldCharType="separate"/>
      </w:r>
      <w:r w:rsidRPr="00D162F3">
        <w:rPr>
          <w:rStyle w:val="Hyperlink"/>
          <w:rFonts w:ascii="Arial" w:hAnsi="Arial" w:cs="Arial"/>
        </w:rPr>
        <w:t>https://doi.org/10.1111/2041-210X.12808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</w:t>
      </w:r>
      <w:r w:rsidR="00795AC3">
        <w:rPr>
          <w:rFonts w:ascii="Arial" w:hAnsi="Arial" w:cs="Arial"/>
        </w:rPr>
        <w:t xml:space="preserve">, and </w:t>
      </w:r>
      <w:r w:rsidR="002F6C79">
        <w:rPr>
          <w:rFonts w:ascii="Arial" w:hAnsi="Arial" w:cs="Arial"/>
        </w:rPr>
        <w:t>t</w:t>
      </w:r>
      <w:r w:rsidR="00795AC3">
        <w:rPr>
          <w:rFonts w:ascii="Arial" w:hAnsi="Arial" w:cs="Arial"/>
        </w:rPr>
        <w:t xml:space="preserve">o narrow down the </w:t>
      </w:r>
      <w:r w:rsidR="002F6C79">
        <w:rPr>
          <w:rFonts w:ascii="Arial" w:hAnsi="Arial" w:cs="Arial"/>
        </w:rPr>
        <w:t>candidate</w:t>
      </w:r>
      <w:r w:rsidR="00795AC3">
        <w:rPr>
          <w:rFonts w:ascii="Arial" w:hAnsi="Arial" w:cs="Arial"/>
        </w:rPr>
        <w:t xml:space="preserve"> region by explicitly handling regions that are affected by nearby selective sweeps but not themselves under direct positive selection</w:t>
      </w:r>
      <w:r>
        <w:rPr>
          <w:rFonts w:ascii="Arial" w:hAnsi="Arial" w:cs="Arial"/>
        </w:rPr>
        <w:t xml:space="preserve"> (i.e. those regions that are “linked” to the sweep)</w:t>
      </w:r>
      <w:r w:rsidR="00795AC3">
        <w:rPr>
          <w:rFonts w:ascii="Arial" w:hAnsi="Arial" w:cs="Arial"/>
        </w:rPr>
        <w:t xml:space="preserve">. To accomplish this, </w:t>
      </w:r>
      <w:r w:rsidR="00B357C4">
        <w:rPr>
          <w:rFonts w:ascii="Arial" w:hAnsi="Arial" w:cs="Arial"/>
        </w:rPr>
        <w:t xml:space="preserve">S/HIC </w:t>
      </w:r>
      <w:r w:rsidR="00795AC3">
        <w:rPr>
          <w:rFonts w:ascii="Arial" w:hAnsi="Arial" w:cs="Arial"/>
        </w:rPr>
        <w:t xml:space="preserve">tries to discriminate among </w:t>
      </w:r>
      <w:r w:rsidR="00B357C4">
        <w:rPr>
          <w:rFonts w:ascii="Arial" w:hAnsi="Arial" w:cs="Arial"/>
        </w:rPr>
        <w:t xml:space="preserve">five classes: 1) Neutrally evolving loci 2) Loci </w:t>
      </w:r>
      <w:r>
        <w:rPr>
          <w:rFonts w:ascii="Arial" w:hAnsi="Arial" w:cs="Arial"/>
        </w:rPr>
        <w:t>containing</w:t>
      </w:r>
      <w:r w:rsidR="00B357C4">
        <w:rPr>
          <w:rFonts w:ascii="Arial" w:hAnsi="Arial" w:cs="Arial"/>
        </w:rPr>
        <w:t xml:space="preserve"> a recent hard selective sweep 3) Loci located near a hard sweep 4) Loci </w:t>
      </w:r>
      <w:r>
        <w:rPr>
          <w:rFonts w:ascii="Arial" w:hAnsi="Arial" w:cs="Arial"/>
        </w:rPr>
        <w:t>containing</w:t>
      </w:r>
      <w:r w:rsidR="00B357C4">
        <w:rPr>
          <w:rFonts w:ascii="Arial" w:hAnsi="Arial" w:cs="Arial"/>
        </w:rPr>
        <w:t xml:space="preserve"> a soft sweep 5) Loci located near a soft sweep. So we have to simulate each of these. For class 1, we simply simulate large regions with no selection. For classes 2 and 4, we simulate large regions with a sweep occurring near the center (hard and soft, respectively). For classes 3 and 5, these sweeps are not in the center of the simulated window, but instead some distance away (which we will vary across training examples).</w:t>
      </w:r>
    </w:p>
    <w:p w14:paraId="7E292E56" w14:textId="77777777" w:rsidR="00B357C4" w:rsidRDefault="00B357C4">
      <w:pPr>
        <w:rPr>
          <w:rFonts w:ascii="Arial" w:hAnsi="Arial" w:cs="Arial"/>
        </w:rPr>
      </w:pPr>
    </w:p>
    <w:p w14:paraId="0CE3A5BC" w14:textId="77777777" w:rsidR="00B357C4" w:rsidRDefault="00B357C4">
      <w:pPr>
        <w:rPr>
          <w:rFonts w:ascii="Arial" w:hAnsi="Arial" w:cs="Arial"/>
        </w:rPr>
      </w:pPr>
      <w:r>
        <w:rPr>
          <w:rFonts w:ascii="Arial" w:hAnsi="Arial" w:cs="Arial"/>
        </w:rPr>
        <w:t xml:space="preserve">So that’s great, but we have to know how to simulate data with </w:t>
      </w:r>
      <w:r w:rsidRPr="00B357C4">
        <w:rPr>
          <w:rFonts w:ascii="Courier" w:hAnsi="Courier" w:cs="Arial"/>
        </w:rPr>
        <w:t>discoal</w:t>
      </w:r>
      <w:r>
        <w:rPr>
          <w:rFonts w:ascii="Arial" w:hAnsi="Arial" w:cs="Arial"/>
        </w:rPr>
        <w:t>. Let’s start off with a neutral simulation:</w:t>
      </w:r>
    </w:p>
    <w:p w14:paraId="1459E6F4" w14:textId="77777777" w:rsidR="00E8265C" w:rsidRDefault="00E8265C">
      <w:pPr>
        <w:rPr>
          <w:rFonts w:ascii="Arial" w:hAnsi="Arial" w:cs="Arial"/>
        </w:rPr>
      </w:pPr>
    </w:p>
    <w:p w14:paraId="57FDE752" w14:textId="00AECFAC" w:rsidR="00E8265C" w:rsidRPr="00E8265C" w:rsidRDefault="00E8265C">
      <w:pPr>
        <w:rPr>
          <w:rFonts w:ascii="Courier" w:hAnsi="Courier" w:cs="Arial"/>
        </w:rPr>
      </w:pPr>
      <w:r w:rsidRPr="00E8265C">
        <w:rPr>
          <w:rFonts w:ascii="Courier" w:hAnsi="Courier" w:cs="Arial"/>
        </w:rPr>
        <w:t>discoal 20 100 100 -t 110 -r 110</w:t>
      </w:r>
    </w:p>
    <w:p w14:paraId="42A015F9" w14:textId="77777777" w:rsidR="00B357C4" w:rsidRDefault="00B357C4">
      <w:pPr>
        <w:rPr>
          <w:rFonts w:ascii="Arial" w:hAnsi="Arial" w:cs="Arial"/>
        </w:rPr>
      </w:pPr>
    </w:p>
    <w:p w14:paraId="1277BB7D" w14:textId="0C410ECC" w:rsidR="00E8265C" w:rsidRDefault="00E8265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This simulates 100 replicates of a sample of 20 individuals. </w:t>
      </w:r>
      <w:r w:rsidR="009624A4">
        <w:rPr>
          <w:rFonts w:ascii="Arial" w:hAnsi="Arial" w:cs="Arial"/>
        </w:rPr>
        <w:t>(A set of 100 replicates is</w:t>
      </w:r>
      <w:r w:rsidR="00666C7E">
        <w:rPr>
          <w:rFonts w:ascii="Arial" w:hAnsi="Arial" w:cs="Arial"/>
        </w:rPr>
        <w:t xml:space="preserve"> not really enough but never mind that for now). </w:t>
      </w:r>
      <w:r>
        <w:rPr>
          <w:rFonts w:ascii="Arial" w:hAnsi="Arial" w:cs="Arial"/>
        </w:rPr>
        <w:t xml:space="preserve">The output will be in the same format as Hudon’s </w:t>
      </w:r>
      <w:r w:rsidRPr="00E8265C">
        <w:rPr>
          <w:rFonts w:ascii="Courier" w:hAnsi="Courier" w:cs="Arial"/>
        </w:rPr>
        <w:t>ms</w:t>
      </w:r>
      <w:r>
        <w:rPr>
          <w:rFonts w:ascii="Arial" w:hAnsi="Arial" w:cs="Arial"/>
        </w:rPr>
        <w:t xml:space="preserve"> simulator.</w:t>
      </w:r>
      <w:r w:rsidR="00D54441">
        <w:rPr>
          <w:rFonts w:ascii="Arial" w:hAnsi="Arial" w:cs="Arial"/>
        </w:rPr>
        <w:t xml:space="preserve"> Our population-scaled mutation and recombination rates 4</w:t>
      </w:r>
      <w:r w:rsidR="00D54441" w:rsidRPr="00D54441">
        <w:rPr>
          <w:rFonts w:ascii="Arial" w:hAnsi="Arial" w:cs="Arial"/>
          <w:i/>
        </w:rPr>
        <w:t>Nu</w:t>
      </w:r>
      <w:r w:rsidR="00D54441">
        <w:rPr>
          <w:rFonts w:ascii="Arial" w:hAnsi="Arial" w:cs="Arial"/>
        </w:rPr>
        <w:t xml:space="preserve"> and 4</w:t>
      </w:r>
      <w:r w:rsidR="00D54441" w:rsidRPr="00D54441">
        <w:rPr>
          <w:rFonts w:ascii="Arial" w:hAnsi="Arial" w:cs="Arial"/>
          <w:i/>
        </w:rPr>
        <w:t>Nr</w:t>
      </w:r>
      <w:r w:rsidR="00D54441">
        <w:rPr>
          <w:rFonts w:ascii="Arial" w:hAnsi="Arial" w:cs="Arial"/>
        </w:rPr>
        <w:t xml:space="preserve"> are both 110. </w:t>
      </w:r>
      <w:r w:rsidR="00666C7E">
        <w:rPr>
          <w:rFonts w:ascii="Arial" w:hAnsi="Arial" w:cs="Arial"/>
        </w:rPr>
        <w:t xml:space="preserve">(These values are probably too small but never mind that for now.) </w:t>
      </w:r>
      <w:r w:rsidR="00D54441">
        <w:rPr>
          <w:rFonts w:ascii="Arial" w:hAnsi="Arial" w:cs="Arial"/>
        </w:rPr>
        <w:t xml:space="preserve">This command line is a bit messy. Let’s set some </w:t>
      </w:r>
      <w:r w:rsidR="00D54441" w:rsidRPr="00BF0598">
        <w:rPr>
          <w:rFonts w:ascii="Courier" w:hAnsi="Courier" w:cs="Arial"/>
        </w:rPr>
        <w:t>bash</w:t>
      </w:r>
      <w:r w:rsidR="00D54441">
        <w:rPr>
          <w:rFonts w:ascii="Arial" w:hAnsi="Arial" w:cs="Arial"/>
        </w:rPr>
        <w:t xml:space="preserve"> variables first to make it more understandable.</w:t>
      </w:r>
    </w:p>
    <w:p w14:paraId="16606F92" w14:textId="77777777" w:rsidR="002C696A" w:rsidRDefault="002C696A">
      <w:pPr>
        <w:rPr>
          <w:rFonts w:ascii="Arial" w:hAnsi="Arial" w:cs="Arial"/>
        </w:rPr>
      </w:pPr>
    </w:p>
    <w:p w14:paraId="28E240D7" w14:textId="0ADE3148" w:rsidR="00B015B6" w:rsidRPr="007F1E6E" w:rsidRDefault="00B015B6">
      <w:pPr>
        <w:rPr>
          <w:rFonts w:ascii="Courier" w:hAnsi="Courier" w:cs="Arial"/>
          <w:sz w:val="22"/>
          <w:szCs w:val="22"/>
        </w:rPr>
      </w:pPr>
      <w:r w:rsidRPr="007F1E6E">
        <w:rPr>
          <w:rFonts w:ascii="Courier" w:hAnsi="Courier" w:cs="Arial"/>
          <w:sz w:val="22"/>
          <w:szCs w:val="22"/>
        </w:rPr>
        <w:t># set some bash variables</w:t>
      </w:r>
    </w:p>
    <w:p w14:paraId="0CA5009F" w14:textId="77777777" w:rsidR="002C696A" w:rsidRPr="007F1E6E" w:rsidRDefault="002C696A" w:rsidP="002C696A">
      <w:pPr>
        <w:rPr>
          <w:rFonts w:ascii="Courier" w:hAnsi="Courier" w:cs="Arial"/>
          <w:sz w:val="22"/>
          <w:szCs w:val="22"/>
        </w:rPr>
      </w:pPr>
      <w:r w:rsidRPr="007F1E6E">
        <w:rPr>
          <w:rFonts w:ascii="Courier" w:hAnsi="Courier" w:cs="Arial"/>
          <w:sz w:val="22"/>
          <w:szCs w:val="22"/>
        </w:rPr>
        <w:t>sampleSize=20</w:t>
      </w:r>
    </w:p>
    <w:p w14:paraId="3115794D" w14:textId="77777777" w:rsidR="002C696A" w:rsidRPr="007F1E6E" w:rsidRDefault="002C696A" w:rsidP="002C696A">
      <w:pPr>
        <w:rPr>
          <w:rFonts w:ascii="Courier" w:hAnsi="Courier" w:cs="Arial"/>
          <w:sz w:val="22"/>
          <w:szCs w:val="22"/>
        </w:rPr>
      </w:pPr>
      <w:r w:rsidRPr="007F1E6E">
        <w:rPr>
          <w:rFonts w:ascii="Courier" w:hAnsi="Courier" w:cs="Arial"/>
          <w:sz w:val="22"/>
          <w:szCs w:val="22"/>
        </w:rPr>
        <w:t>numReps=100</w:t>
      </w:r>
    </w:p>
    <w:p w14:paraId="1FDB58E4" w14:textId="77777777" w:rsidR="002C696A" w:rsidRPr="007F1E6E" w:rsidRDefault="002C696A" w:rsidP="002C696A">
      <w:pPr>
        <w:rPr>
          <w:rFonts w:ascii="Courier" w:hAnsi="Courier" w:cs="Arial"/>
          <w:sz w:val="22"/>
          <w:szCs w:val="22"/>
        </w:rPr>
      </w:pPr>
      <w:r w:rsidRPr="007F1E6E">
        <w:rPr>
          <w:rFonts w:ascii="Courier" w:hAnsi="Courier" w:cs="Arial"/>
          <w:sz w:val="22"/>
          <w:szCs w:val="22"/>
        </w:rPr>
        <w:t>recSites=100</w:t>
      </w:r>
    </w:p>
    <w:p w14:paraId="3CEDD51B" w14:textId="77777777" w:rsidR="002C696A" w:rsidRPr="007F1E6E" w:rsidRDefault="002C696A" w:rsidP="002C696A">
      <w:pPr>
        <w:rPr>
          <w:rFonts w:ascii="Courier" w:hAnsi="Courier" w:cs="Arial"/>
          <w:sz w:val="22"/>
          <w:szCs w:val="22"/>
        </w:rPr>
      </w:pPr>
      <w:r w:rsidRPr="007F1E6E">
        <w:rPr>
          <w:rFonts w:ascii="Courier" w:hAnsi="Courier" w:cs="Arial"/>
          <w:sz w:val="22"/>
          <w:szCs w:val="22"/>
        </w:rPr>
        <w:t>theta=110</w:t>
      </w:r>
    </w:p>
    <w:p w14:paraId="0B154215" w14:textId="77777777" w:rsidR="002C696A" w:rsidRPr="007F1E6E" w:rsidRDefault="002C696A" w:rsidP="002C696A">
      <w:pPr>
        <w:rPr>
          <w:rFonts w:ascii="Courier" w:hAnsi="Courier" w:cs="Arial"/>
          <w:sz w:val="22"/>
          <w:szCs w:val="22"/>
        </w:rPr>
      </w:pPr>
      <w:r w:rsidRPr="007F1E6E">
        <w:rPr>
          <w:rFonts w:ascii="Courier" w:hAnsi="Courier" w:cs="Arial"/>
          <w:sz w:val="22"/>
          <w:szCs w:val="22"/>
        </w:rPr>
        <w:t>rho=110</w:t>
      </w:r>
    </w:p>
    <w:p w14:paraId="4994C7DD" w14:textId="77777777" w:rsidR="002C696A" w:rsidRPr="007F1E6E" w:rsidRDefault="002C696A" w:rsidP="002C696A">
      <w:pPr>
        <w:rPr>
          <w:rFonts w:ascii="Courier" w:hAnsi="Courier" w:cs="Arial"/>
          <w:sz w:val="22"/>
          <w:szCs w:val="22"/>
        </w:rPr>
      </w:pPr>
    </w:p>
    <w:p w14:paraId="09153AFA" w14:textId="5BDCAA66" w:rsidR="00B015B6" w:rsidRPr="007F1E6E" w:rsidRDefault="00B015B6" w:rsidP="002C696A">
      <w:pPr>
        <w:rPr>
          <w:rFonts w:ascii="Courier" w:hAnsi="Courier" w:cs="Arial"/>
          <w:sz w:val="22"/>
          <w:szCs w:val="22"/>
        </w:rPr>
      </w:pPr>
      <w:r w:rsidRPr="007F1E6E">
        <w:rPr>
          <w:rFonts w:ascii="Courier" w:hAnsi="Courier" w:cs="Arial"/>
          <w:sz w:val="22"/>
          <w:szCs w:val="22"/>
        </w:rPr>
        <w:t># run our neutral command</w:t>
      </w:r>
    </w:p>
    <w:p w14:paraId="3B81F740" w14:textId="277E493C" w:rsidR="00C34FE0" w:rsidRDefault="00C34FE0" w:rsidP="002C696A">
      <w:pPr>
        <w:rPr>
          <w:rFonts w:ascii="Courier" w:hAnsi="Courier" w:cs="Arial"/>
          <w:sz w:val="22"/>
          <w:szCs w:val="22"/>
        </w:rPr>
      </w:pPr>
      <w:r w:rsidRPr="007F1E6E">
        <w:rPr>
          <w:rFonts w:ascii="Courier" w:hAnsi="Courier" w:cs="Arial"/>
          <w:sz w:val="22"/>
          <w:szCs w:val="22"/>
        </w:rPr>
        <w:t># note: I know it is weird to put code into a pdf and this</w:t>
      </w:r>
      <w:r w:rsidR="007F1E6E">
        <w:rPr>
          <w:rFonts w:ascii="Courier" w:hAnsi="Courier" w:cs="Arial"/>
          <w:sz w:val="22"/>
          <w:szCs w:val="22"/>
        </w:rPr>
        <w:t xml:space="preserve"> is one</w:t>
      </w:r>
    </w:p>
    <w:p w14:paraId="686CD5DE" w14:textId="77777777" w:rsidR="007F1E6E" w:rsidRDefault="007F1E6E" w:rsidP="002C696A">
      <w:pPr>
        <w:rPr>
          <w:rFonts w:ascii="Courier" w:hAnsi="Courier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 xml:space="preserve"># </w:t>
      </w:r>
      <w:r w:rsidR="00C34FE0" w:rsidRPr="007F1E6E">
        <w:rPr>
          <w:rFonts w:ascii="Courier" w:hAnsi="Courier" w:cs="Arial"/>
          <w:sz w:val="22"/>
          <w:szCs w:val="22"/>
        </w:rPr>
        <w:t xml:space="preserve">reason why: the command below </w:t>
      </w:r>
      <w:r w:rsidR="007A4550" w:rsidRPr="007F1E6E">
        <w:rPr>
          <w:rFonts w:ascii="Courier" w:hAnsi="Courier" w:cs="Arial"/>
          <w:sz w:val="22"/>
          <w:szCs w:val="22"/>
        </w:rPr>
        <w:t xml:space="preserve">could </w:t>
      </w:r>
      <w:r w:rsidR="00C34FE0" w:rsidRPr="007F1E6E">
        <w:rPr>
          <w:rFonts w:ascii="Courier" w:hAnsi="Courier" w:cs="Arial"/>
          <w:sz w:val="22"/>
          <w:szCs w:val="22"/>
        </w:rPr>
        <w:t xml:space="preserve">all </w:t>
      </w:r>
      <w:r w:rsidR="007A4550" w:rsidRPr="007F1E6E">
        <w:rPr>
          <w:rFonts w:ascii="Courier" w:hAnsi="Courier" w:cs="Arial"/>
          <w:sz w:val="22"/>
          <w:szCs w:val="22"/>
        </w:rPr>
        <w:t xml:space="preserve">be </w:t>
      </w:r>
      <w:r w:rsidR="00C34FE0" w:rsidRPr="007F1E6E">
        <w:rPr>
          <w:rFonts w:ascii="Courier" w:hAnsi="Courier" w:cs="Arial"/>
          <w:sz w:val="22"/>
          <w:szCs w:val="22"/>
        </w:rPr>
        <w:t>one</w:t>
      </w:r>
      <w:r>
        <w:rPr>
          <w:rFonts w:ascii="Courier" w:hAnsi="Courier" w:cs="Arial"/>
          <w:sz w:val="22"/>
          <w:szCs w:val="22"/>
        </w:rPr>
        <w:t xml:space="preserve"> </w:t>
      </w:r>
      <w:r w:rsidR="00C34FE0" w:rsidRPr="007F1E6E">
        <w:rPr>
          <w:rFonts w:ascii="Courier" w:hAnsi="Courier" w:cs="Arial"/>
          <w:sz w:val="22"/>
          <w:szCs w:val="22"/>
        </w:rPr>
        <w:t>line</w:t>
      </w:r>
      <w:r w:rsidR="007A4550" w:rsidRPr="007F1E6E">
        <w:rPr>
          <w:rFonts w:ascii="Courier" w:hAnsi="Courier" w:cs="Arial"/>
          <w:sz w:val="22"/>
          <w:szCs w:val="22"/>
        </w:rPr>
        <w:t>, but won’t</w:t>
      </w:r>
    </w:p>
    <w:p w14:paraId="349E112A" w14:textId="77777777" w:rsidR="007F1E6E" w:rsidRDefault="007F1E6E" w:rsidP="002C696A">
      <w:pPr>
        <w:rPr>
          <w:rFonts w:ascii="Courier" w:hAnsi="Courier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>#</w:t>
      </w:r>
      <w:r w:rsidR="007A4550" w:rsidRPr="007F1E6E">
        <w:rPr>
          <w:rFonts w:ascii="Courier" w:hAnsi="Courier" w:cs="Arial"/>
          <w:sz w:val="22"/>
          <w:szCs w:val="22"/>
        </w:rPr>
        <w:t xml:space="preserve"> fit in one line in the pdf. So to make</w:t>
      </w:r>
      <w:r>
        <w:rPr>
          <w:rFonts w:ascii="Courier" w:hAnsi="Courier" w:cs="Arial"/>
          <w:sz w:val="22"/>
          <w:szCs w:val="22"/>
        </w:rPr>
        <w:t xml:space="preserve"> </w:t>
      </w:r>
      <w:r w:rsidR="007A4550" w:rsidRPr="007F1E6E">
        <w:rPr>
          <w:rFonts w:ascii="Courier" w:hAnsi="Courier" w:cs="Arial"/>
          <w:sz w:val="22"/>
          <w:szCs w:val="22"/>
        </w:rPr>
        <w:t xml:space="preserve">copy-and-pasting </w:t>
      </w:r>
      <w:r w:rsidRPr="007F1E6E">
        <w:rPr>
          <w:rFonts w:ascii="Courier" w:hAnsi="Courier" w:cs="Arial"/>
          <w:sz w:val="22"/>
          <w:szCs w:val="22"/>
        </w:rPr>
        <w:t>from</w:t>
      </w:r>
    </w:p>
    <w:p w14:paraId="19A2850F" w14:textId="77777777" w:rsidR="007F1E6E" w:rsidRDefault="007F1E6E" w:rsidP="002C696A">
      <w:pPr>
        <w:rPr>
          <w:rFonts w:ascii="Courier" w:hAnsi="Courier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>#</w:t>
      </w:r>
      <w:r w:rsidRPr="007F1E6E">
        <w:rPr>
          <w:rFonts w:ascii="Courier" w:hAnsi="Courier" w:cs="Arial"/>
          <w:sz w:val="22"/>
          <w:szCs w:val="22"/>
        </w:rPr>
        <w:t xml:space="preserve"> the pdf </w:t>
      </w:r>
      <w:r w:rsidR="007A4550" w:rsidRPr="007F1E6E">
        <w:rPr>
          <w:rFonts w:ascii="Courier" w:hAnsi="Courier" w:cs="Arial"/>
          <w:sz w:val="22"/>
          <w:szCs w:val="22"/>
        </w:rPr>
        <w:t>work</w:t>
      </w:r>
      <w:r w:rsidRPr="007F1E6E">
        <w:rPr>
          <w:rFonts w:ascii="Courier" w:hAnsi="Courier" w:cs="Arial"/>
          <w:sz w:val="22"/>
          <w:szCs w:val="22"/>
        </w:rPr>
        <w:t>,</w:t>
      </w:r>
      <w:r w:rsidR="007A4550" w:rsidRPr="007F1E6E">
        <w:rPr>
          <w:rFonts w:ascii="Courier" w:hAnsi="Courier" w:cs="Arial"/>
          <w:sz w:val="22"/>
          <w:szCs w:val="22"/>
        </w:rPr>
        <w:t xml:space="preserve"> </w:t>
      </w:r>
      <w:r w:rsidRPr="007F1E6E">
        <w:rPr>
          <w:rFonts w:ascii="Courier" w:hAnsi="Courier" w:cs="Arial"/>
          <w:sz w:val="22"/>
          <w:szCs w:val="22"/>
        </w:rPr>
        <w:t>I</w:t>
      </w:r>
      <w:r w:rsidR="007A4550" w:rsidRPr="007F1E6E">
        <w:rPr>
          <w:rFonts w:ascii="Courier" w:hAnsi="Courier" w:cs="Arial"/>
          <w:sz w:val="22"/>
          <w:szCs w:val="22"/>
        </w:rPr>
        <w:t xml:space="preserve"> have to put</w:t>
      </w:r>
      <w:r w:rsidRPr="007F1E6E">
        <w:rPr>
          <w:rFonts w:ascii="Courier" w:hAnsi="Courier" w:cs="Arial"/>
          <w:sz w:val="22"/>
          <w:szCs w:val="22"/>
        </w:rPr>
        <w:t xml:space="preserve"> ‘\’</w:t>
      </w:r>
      <w:r>
        <w:rPr>
          <w:rFonts w:ascii="Courier" w:hAnsi="Courier" w:cs="Arial"/>
          <w:sz w:val="22"/>
          <w:szCs w:val="22"/>
        </w:rPr>
        <w:t xml:space="preserve"> </w:t>
      </w:r>
      <w:r w:rsidR="007A4550" w:rsidRPr="007F1E6E">
        <w:rPr>
          <w:rFonts w:ascii="Courier" w:hAnsi="Courier" w:cs="Arial"/>
          <w:sz w:val="22"/>
          <w:szCs w:val="22"/>
        </w:rPr>
        <w:t>at the</w:t>
      </w:r>
      <w:r w:rsidRPr="007F1E6E">
        <w:rPr>
          <w:rFonts w:ascii="Courier" w:hAnsi="Courier" w:cs="Arial"/>
          <w:sz w:val="22"/>
          <w:szCs w:val="22"/>
        </w:rPr>
        <w:t xml:space="preserve"> </w:t>
      </w:r>
      <w:r w:rsidR="007A4550" w:rsidRPr="007F1E6E">
        <w:rPr>
          <w:rFonts w:ascii="Courier" w:hAnsi="Courier" w:cs="Arial"/>
          <w:sz w:val="22"/>
          <w:szCs w:val="22"/>
        </w:rPr>
        <w:t>end of each line</w:t>
      </w:r>
      <w:r w:rsidR="0002743D" w:rsidRPr="007F1E6E">
        <w:rPr>
          <w:rFonts w:ascii="Courier" w:hAnsi="Courier" w:cs="Arial"/>
          <w:sz w:val="22"/>
          <w:szCs w:val="22"/>
        </w:rPr>
        <w:t>.</w:t>
      </w:r>
      <w:r w:rsidR="007A4550" w:rsidRPr="007F1E6E">
        <w:rPr>
          <w:rFonts w:ascii="Courier" w:hAnsi="Courier" w:cs="Arial"/>
          <w:sz w:val="22"/>
          <w:szCs w:val="22"/>
        </w:rPr>
        <w:t xml:space="preserve"> </w:t>
      </w:r>
      <w:r w:rsidRPr="007F1E6E">
        <w:rPr>
          <w:rFonts w:ascii="Courier" w:hAnsi="Courier" w:cs="Arial"/>
          <w:sz w:val="22"/>
          <w:szCs w:val="22"/>
        </w:rPr>
        <w:t>These</w:t>
      </w:r>
    </w:p>
    <w:p w14:paraId="3477CD31" w14:textId="77777777" w:rsidR="007F1E6E" w:rsidRDefault="007F1E6E" w:rsidP="002C696A">
      <w:pPr>
        <w:rPr>
          <w:rFonts w:ascii="Courier" w:hAnsi="Courier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>#</w:t>
      </w:r>
      <w:r w:rsidRPr="007F1E6E">
        <w:rPr>
          <w:rFonts w:ascii="Courier" w:hAnsi="Courier" w:cs="Arial"/>
          <w:sz w:val="22"/>
          <w:szCs w:val="22"/>
        </w:rPr>
        <w:t xml:space="preserve"> are not present or necessary in the actual bash scripts. </w:t>
      </w:r>
      <w:r w:rsidR="007A4550" w:rsidRPr="007F1E6E">
        <w:rPr>
          <w:rFonts w:ascii="Courier" w:hAnsi="Courier" w:cs="Arial"/>
          <w:sz w:val="22"/>
          <w:szCs w:val="22"/>
        </w:rPr>
        <w:t>Sorry</w:t>
      </w:r>
    </w:p>
    <w:p w14:paraId="63E26E16" w14:textId="046172D6" w:rsidR="003E1587" w:rsidRPr="007F1E6E" w:rsidRDefault="007F1E6E" w:rsidP="002C696A">
      <w:pPr>
        <w:rPr>
          <w:rFonts w:ascii="Courier" w:hAnsi="Courier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>#</w:t>
      </w:r>
      <w:r w:rsidR="007A4550" w:rsidRPr="007F1E6E">
        <w:rPr>
          <w:rFonts w:ascii="Courier" w:hAnsi="Courier" w:cs="Arial"/>
          <w:sz w:val="22"/>
          <w:szCs w:val="22"/>
        </w:rPr>
        <w:t xml:space="preserve"> </w:t>
      </w:r>
      <w:r>
        <w:rPr>
          <w:rFonts w:ascii="Courier" w:hAnsi="Courier" w:cs="Arial"/>
          <w:sz w:val="22"/>
          <w:szCs w:val="22"/>
        </w:rPr>
        <w:t>f</w:t>
      </w:r>
      <w:r w:rsidR="007A4550" w:rsidRPr="007F1E6E">
        <w:rPr>
          <w:rFonts w:ascii="Courier" w:hAnsi="Courier" w:cs="Arial"/>
          <w:sz w:val="22"/>
          <w:szCs w:val="22"/>
        </w:rPr>
        <w:t>or any confusion!</w:t>
      </w:r>
    </w:p>
    <w:p w14:paraId="775E91EB" w14:textId="77777777" w:rsidR="000B550C" w:rsidRPr="00B015B6" w:rsidRDefault="000B550C" w:rsidP="002C696A">
      <w:pPr>
        <w:rPr>
          <w:rFonts w:ascii="Courier" w:hAnsi="Courier" w:cs="Arial"/>
        </w:rPr>
      </w:pPr>
    </w:p>
    <w:p w14:paraId="1BBBFFD5" w14:textId="77777777" w:rsidR="007A4550" w:rsidRDefault="002C696A" w:rsidP="002C696A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discoal ${sampleSize} ${numReps} ${recSites} -t ${theta} -r </w:t>
      </w:r>
      <w:r w:rsidR="007A4550">
        <w:rPr>
          <w:rFonts w:ascii="Courier" w:hAnsi="Courier" w:cs="Arial"/>
          <w:sz w:val="22"/>
          <w:szCs w:val="22"/>
        </w:rPr>
        <w:t>\</w:t>
      </w:r>
    </w:p>
    <w:p w14:paraId="6BC457E1" w14:textId="165257A9" w:rsidR="002C696A" w:rsidRPr="007A4550" w:rsidRDefault="007A4550" w:rsidP="002C696A">
      <w:pPr>
        <w:rPr>
          <w:rFonts w:ascii="Arial" w:hAnsi="Arial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 xml:space="preserve"> </w:t>
      </w:r>
      <w:r w:rsidR="002C696A" w:rsidRPr="007A4550">
        <w:rPr>
          <w:rFonts w:ascii="Courier" w:hAnsi="Courier" w:cs="Arial"/>
          <w:sz w:val="22"/>
          <w:szCs w:val="22"/>
        </w:rPr>
        <w:t>${rho}</w:t>
      </w:r>
      <w:r w:rsidR="00B52BC2" w:rsidRPr="007A4550">
        <w:rPr>
          <w:rFonts w:ascii="Courier" w:hAnsi="Courier" w:cs="Arial"/>
          <w:sz w:val="22"/>
          <w:szCs w:val="22"/>
        </w:rPr>
        <w:t xml:space="preserve"> &gt; neut.msOut</w:t>
      </w:r>
    </w:p>
    <w:p w14:paraId="666C3079" w14:textId="77777777" w:rsidR="002C696A" w:rsidRDefault="002C696A" w:rsidP="002C696A">
      <w:pPr>
        <w:rPr>
          <w:rFonts w:ascii="Arial" w:hAnsi="Arial" w:cs="Arial"/>
        </w:rPr>
      </w:pPr>
    </w:p>
    <w:p w14:paraId="5F8C74C9" w14:textId="3FE0D936" w:rsidR="002C696A" w:rsidRDefault="002C696A" w:rsidP="002C696A">
      <w:pPr>
        <w:rPr>
          <w:rFonts w:ascii="Arial" w:hAnsi="Arial" w:cs="Arial"/>
        </w:rPr>
      </w:pPr>
      <w:r>
        <w:rPr>
          <w:rFonts w:ascii="Arial" w:hAnsi="Arial" w:cs="Arial"/>
        </w:rPr>
        <w:t>So now we can see where each of these variables goes on the command line for running discoal. (</w:t>
      </w:r>
      <w:r w:rsidR="007D67D3">
        <w:rPr>
          <w:rFonts w:ascii="Arial" w:hAnsi="Arial" w:cs="Arial"/>
        </w:rPr>
        <w:t xml:space="preserve">If you are familiar with running old-school </w:t>
      </w:r>
      <w:r w:rsidRPr="002C696A">
        <w:rPr>
          <w:rFonts w:ascii="Courier" w:hAnsi="Courier" w:cs="Arial"/>
        </w:rPr>
        <w:t>ms</w:t>
      </w:r>
      <w:r>
        <w:rPr>
          <w:rFonts w:ascii="Arial" w:hAnsi="Arial" w:cs="Arial"/>
        </w:rPr>
        <w:t xml:space="preserve"> </w:t>
      </w:r>
      <w:r w:rsidR="007D67D3">
        <w:rPr>
          <w:rFonts w:ascii="Arial" w:hAnsi="Arial" w:cs="Arial"/>
        </w:rPr>
        <w:t xml:space="preserve">you will notice that this command is similar </w:t>
      </w:r>
      <w:r>
        <w:rPr>
          <w:rFonts w:ascii="Arial" w:hAnsi="Arial" w:cs="Arial"/>
        </w:rPr>
        <w:t xml:space="preserve">but not quite the same). You can ignore the </w:t>
      </w:r>
      <w:r w:rsidRPr="002C696A">
        <w:rPr>
          <w:rFonts w:ascii="Courier" w:hAnsi="Courier" w:cs="Arial"/>
        </w:rPr>
        <w:t>recSites</w:t>
      </w:r>
      <w:r w:rsidR="00637654">
        <w:rPr>
          <w:rFonts w:ascii="Arial" w:hAnsi="Arial" w:cs="Arial"/>
        </w:rPr>
        <w:t xml:space="preserve"> variable for this exercise (t</w:t>
      </w:r>
      <w:r>
        <w:rPr>
          <w:rFonts w:ascii="Arial" w:hAnsi="Arial" w:cs="Arial"/>
        </w:rPr>
        <w:t>his is necessary for handling the locations of recombination events along the chromosome but the exact value is not that important—as long as it is “large enough” we are fine</w:t>
      </w:r>
      <w:r w:rsidR="002577A7">
        <w:rPr>
          <w:rFonts w:ascii="Arial" w:hAnsi="Arial" w:cs="Arial"/>
        </w:rPr>
        <w:t>—ask me about this later if you are really interested in doing lots of coalescent simulations in the future and curious about how this parameter might affect things</w:t>
      </w:r>
      <w:r>
        <w:rPr>
          <w:rFonts w:ascii="Arial" w:hAnsi="Arial" w:cs="Arial"/>
        </w:rPr>
        <w:t xml:space="preserve">). Anyway, that is your introduction to </w:t>
      </w:r>
      <w:r w:rsidRPr="00BF0598">
        <w:rPr>
          <w:rFonts w:ascii="Courier" w:hAnsi="Courier" w:cs="Arial"/>
        </w:rPr>
        <w:t>bash</w:t>
      </w:r>
      <w:r>
        <w:rPr>
          <w:rFonts w:ascii="Arial" w:hAnsi="Arial" w:cs="Arial"/>
        </w:rPr>
        <w:t xml:space="preserve"> and setting/using </w:t>
      </w:r>
      <w:r w:rsidRPr="00BF0598">
        <w:rPr>
          <w:rFonts w:ascii="Courier" w:hAnsi="Courier" w:cs="Arial"/>
        </w:rPr>
        <w:t>bash</w:t>
      </w:r>
      <w:r>
        <w:rPr>
          <w:rFonts w:ascii="Arial" w:hAnsi="Arial" w:cs="Arial"/>
        </w:rPr>
        <w:t xml:space="preserve"> variables. You’re welcome!</w:t>
      </w:r>
    </w:p>
    <w:p w14:paraId="2A693344" w14:textId="77777777" w:rsidR="002C696A" w:rsidRDefault="002C696A" w:rsidP="002C696A">
      <w:pPr>
        <w:rPr>
          <w:rFonts w:ascii="Arial" w:hAnsi="Arial" w:cs="Arial"/>
        </w:rPr>
      </w:pPr>
    </w:p>
    <w:p w14:paraId="20E06EED" w14:textId="1C3C2C93" w:rsidR="002C696A" w:rsidRDefault="002C696A" w:rsidP="002C696A">
      <w:pPr>
        <w:rPr>
          <w:rFonts w:ascii="Arial" w:hAnsi="Arial" w:cs="Arial"/>
        </w:rPr>
      </w:pPr>
      <w:r>
        <w:rPr>
          <w:rFonts w:ascii="Arial" w:hAnsi="Arial" w:cs="Arial"/>
        </w:rPr>
        <w:t>Now that we can simulate neutrally evolving reg</w:t>
      </w:r>
      <w:r w:rsidR="001F49A8">
        <w:rPr>
          <w:rFonts w:ascii="Arial" w:hAnsi="Arial" w:cs="Arial"/>
        </w:rPr>
        <w:t>ions, we need to know how to simulate</w:t>
      </w:r>
      <w:r>
        <w:rPr>
          <w:rFonts w:ascii="Arial" w:hAnsi="Arial" w:cs="Arial"/>
        </w:rPr>
        <w:t xml:space="preserve"> selective sweeps. We will do this by adding this segment to the end of our neutral command listed above:</w:t>
      </w:r>
    </w:p>
    <w:p w14:paraId="5D0C4EEA" w14:textId="77777777" w:rsidR="002C696A" w:rsidRDefault="002C696A" w:rsidP="002C696A">
      <w:pPr>
        <w:rPr>
          <w:rFonts w:ascii="Arial" w:hAnsi="Arial" w:cs="Arial"/>
        </w:rPr>
      </w:pPr>
    </w:p>
    <w:p w14:paraId="3C3C5886" w14:textId="77777777" w:rsidR="002C696A" w:rsidRPr="007A4550" w:rsidRDefault="002C696A" w:rsidP="002C696A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-ws 0 -a ${alpha} -Pu 0 ${maxSweepAge} -x ${sweepLoc}</w:t>
      </w:r>
    </w:p>
    <w:p w14:paraId="721CEDA2" w14:textId="77777777" w:rsidR="002C696A" w:rsidRDefault="002C696A" w:rsidP="002C696A">
      <w:pPr>
        <w:rPr>
          <w:rFonts w:ascii="Arial" w:hAnsi="Arial" w:cs="Arial"/>
        </w:rPr>
      </w:pPr>
    </w:p>
    <w:p w14:paraId="5AD561B3" w14:textId="482A1040" w:rsidR="002C696A" w:rsidRDefault="002C696A" w:rsidP="002C696A">
      <w:pPr>
        <w:rPr>
          <w:rFonts w:ascii="Arial" w:hAnsi="Arial" w:cs="Arial"/>
        </w:rPr>
      </w:pPr>
      <w:r>
        <w:rPr>
          <w:rFonts w:ascii="Arial" w:hAnsi="Arial" w:cs="Arial"/>
        </w:rPr>
        <w:t xml:space="preserve">Here the </w:t>
      </w:r>
      <w:r w:rsidRPr="002C696A">
        <w:rPr>
          <w:rFonts w:ascii="Courier" w:hAnsi="Courier" w:cs="Arial"/>
        </w:rPr>
        <w:t>-ws</w:t>
      </w:r>
      <w:r>
        <w:rPr>
          <w:rFonts w:ascii="Arial" w:hAnsi="Arial" w:cs="Arial"/>
        </w:rPr>
        <w:t xml:space="preserve"> </w:t>
      </w:r>
      <w:r w:rsidR="00B52BC2">
        <w:rPr>
          <w:rFonts w:ascii="Arial" w:hAnsi="Arial" w:cs="Arial"/>
        </w:rPr>
        <w:t>flag</w:t>
      </w:r>
      <w:r>
        <w:rPr>
          <w:rFonts w:ascii="Arial" w:hAnsi="Arial" w:cs="Arial"/>
        </w:rPr>
        <w:t xml:space="preserve"> </w:t>
      </w:r>
      <w:r w:rsidR="00CD1D19">
        <w:rPr>
          <w:rFonts w:ascii="Arial" w:hAnsi="Arial" w:cs="Arial"/>
        </w:rPr>
        <w:t>tells the simulator</w:t>
      </w:r>
      <w:r>
        <w:rPr>
          <w:rFonts w:ascii="Arial" w:hAnsi="Arial" w:cs="Arial"/>
        </w:rPr>
        <w:t xml:space="preserve"> that we will have a complete selective sweep (ignore the zero following it), </w:t>
      </w:r>
      <w:r w:rsidRPr="002C696A">
        <w:rPr>
          <w:rFonts w:ascii="Courier" w:hAnsi="Courier" w:cs="Arial"/>
        </w:rPr>
        <w:t>alpha</w:t>
      </w:r>
      <w:r>
        <w:rPr>
          <w:rFonts w:ascii="Arial" w:hAnsi="Arial" w:cs="Arial"/>
        </w:rPr>
        <w:t xml:space="preserve"> spe</w:t>
      </w:r>
      <w:r w:rsidR="00CD1D19">
        <w:rPr>
          <w:rFonts w:ascii="Arial" w:hAnsi="Arial" w:cs="Arial"/>
        </w:rPr>
        <w:t xml:space="preserve">cies the strength of selection in units of </w:t>
      </w:r>
      <w:r>
        <w:rPr>
          <w:rFonts w:ascii="Arial" w:hAnsi="Arial" w:cs="Arial"/>
        </w:rPr>
        <w:t>2</w:t>
      </w:r>
      <w:r w:rsidRPr="002C696A">
        <w:rPr>
          <w:rFonts w:ascii="Arial" w:hAnsi="Arial" w:cs="Arial"/>
          <w:i/>
        </w:rPr>
        <w:t>Ns</w:t>
      </w:r>
      <w:r>
        <w:rPr>
          <w:rFonts w:ascii="Arial" w:hAnsi="Arial" w:cs="Arial"/>
        </w:rPr>
        <w:t xml:space="preserve"> where s is the selective a</w:t>
      </w:r>
      <w:r w:rsidR="00CD1D19">
        <w:rPr>
          <w:rFonts w:ascii="Arial" w:hAnsi="Arial" w:cs="Arial"/>
        </w:rPr>
        <w:t>dvantage of the sweeping allele</w:t>
      </w:r>
      <w:r>
        <w:rPr>
          <w:rFonts w:ascii="Arial" w:hAnsi="Arial" w:cs="Arial"/>
        </w:rPr>
        <w:t xml:space="preserve">, </w:t>
      </w:r>
      <w:r w:rsidR="00B52BC2">
        <w:rPr>
          <w:rFonts w:ascii="Arial" w:hAnsi="Arial" w:cs="Arial"/>
        </w:rPr>
        <w:t xml:space="preserve">the </w:t>
      </w:r>
      <w:r w:rsidR="00B52BC2" w:rsidRPr="00B52BC2">
        <w:rPr>
          <w:rFonts w:ascii="Courier" w:hAnsi="Courier" w:cs="Arial"/>
        </w:rPr>
        <w:t>-Pu</w:t>
      </w:r>
      <w:r w:rsidR="00B52BC2">
        <w:rPr>
          <w:rFonts w:ascii="Arial" w:hAnsi="Arial" w:cs="Arial"/>
        </w:rPr>
        <w:t xml:space="preserve"> flag is used to specify the range of fixation times allowed (i.e. when did the sweep complete) which </w:t>
      </w:r>
      <w:r w:rsidR="00D56997">
        <w:rPr>
          <w:rFonts w:ascii="Arial" w:hAnsi="Arial" w:cs="Arial"/>
        </w:rPr>
        <w:t xml:space="preserve">in this example </w:t>
      </w:r>
      <w:r w:rsidR="00B52BC2">
        <w:rPr>
          <w:rFonts w:ascii="Arial" w:hAnsi="Arial" w:cs="Arial"/>
        </w:rPr>
        <w:t xml:space="preserve">we are allowing to range </w:t>
      </w:r>
      <w:r w:rsidR="00D56997">
        <w:rPr>
          <w:rFonts w:ascii="Arial" w:hAnsi="Arial" w:cs="Arial"/>
        </w:rPr>
        <w:t xml:space="preserve">uniformly </w:t>
      </w:r>
      <w:r w:rsidR="00B52BC2">
        <w:rPr>
          <w:rFonts w:ascii="Arial" w:hAnsi="Arial" w:cs="Arial"/>
        </w:rPr>
        <w:t xml:space="preserve">from zero (the sweep finished yesterday) to </w:t>
      </w:r>
      <w:r w:rsidR="00B52BC2" w:rsidRPr="00B52BC2">
        <w:rPr>
          <w:rFonts w:ascii="Courier" w:hAnsi="Courier" w:cs="Arial"/>
        </w:rPr>
        <w:t>maxSweepAge</w:t>
      </w:r>
      <w:r w:rsidR="00B52BC2">
        <w:rPr>
          <w:rFonts w:ascii="Arial" w:hAnsi="Arial" w:cs="Arial"/>
        </w:rPr>
        <w:t xml:space="preserve"> (the sweep finished </w:t>
      </w:r>
      <w:r w:rsidR="00B52BC2" w:rsidRPr="00B52BC2">
        <w:rPr>
          <w:rFonts w:ascii="Courier" w:hAnsi="Courier" w:cs="Arial"/>
        </w:rPr>
        <w:t>maxSweepAge</w:t>
      </w:r>
      <w:r w:rsidR="00B52BC2">
        <w:rPr>
          <w:rFonts w:ascii="Arial" w:hAnsi="Arial" w:cs="Arial"/>
        </w:rPr>
        <w:t>*4</w:t>
      </w:r>
      <w:r w:rsidR="00B52BC2" w:rsidRPr="00B52BC2">
        <w:rPr>
          <w:rFonts w:ascii="Arial" w:hAnsi="Arial" w:cs="Arial"/>
          <w:i/>
        </w:rPr>
        <w:t>N</w:t>
      </w:r>
      <w:r w:rsidR="00B52BC2">
        <w:rPr>
          <w:rFonts w:ascii="Arial" w:hAnsi="Arial" w:cs="Arial"/>
        </w:rPr>
        <w:t xml:space="preserve"> generations ago). Finally, </w:t>
      </w:r>
      <w:r w:rsidR="00B52BC2" w:rsidRPr="00B52BC2">
        <w:rPr>
          <w:rFonts w:ascii="Courier" w:hAnsi="Courier" w:cs="Arial"/>
        </w:rPr>
        <w:t>-x</w:t>
      </w:r>
      <w:r w:rsidR="00B52BC2" w:rsidRPr="00B52BC2">
        <w:rPr>
          <w:rFonts w:ascii="Arial" w:hAnsi="Arial" w:cs="Arial"/>
        </w:rPr>
        <w:t xml:space="preserve"> specifie</w:t>
      </w:r>
      <w:r w:rsidR="00B52BC2">
        <w:rPr>
          <w:rFonts w:ascii="Arial" w:hAnsi="Arial" w:cs="Arial"/>
        </w:rPr>
        <w:t xml:space="preserve">s the location of our </w:t>
      </w:r>
      <w:r w:rsidR="00B52BC2">
        <w:rPr>
          <w:rFonts w:ascii="Arial" w:hAnsi="Arial" w:cs="Arial"/>
        </w:rPr>
        <w:lastRenderedPageBreak/>
        <w:t xml:space="preserve">sweeping mutation along the chromosome. </w:t>
      </w:r>
      <w:r w:rsidR="00B52BC2" w:rsidRPr="00B52BC2">
        <w:rPr>
          <w:rFonts w:ascii="Courier" w:hAnsi="Courier" w:cs="Arial"/>
        </w:rPr>
        <w:t>-x</w:t>
      </w:r>
      <w:r w:rsidR="00B52BC2">
        <w:rPr>
          <w:rFonts w:ascii="Arial" w:hAnsi="Arial" w:cs="Arial"/>
        </w:rPr>
        <w:t xml:space="preserve"> </w:t>
      </w:r>
      <w:r w:rsidR="00FB5ACB">
        <w:rPr>
          <w:rFonts w:ascii="Arial" w:hAnsi="Arial" w:cs="Arial"/>
        </w:rPr>
        <w:t>can range</w:t>
      </w:r>
      <w:r w:rsidR="00B52BC2">
        <w:rPr>
          <w:rFonts w:ascii="Arial" w:hAnsi="Arial" w:cs="Arial"/>
        </w:rPr>
        <w:t xml:space="preserve"> between 0 and 1, so </w:t>
      </w:r>
      <w:r w:rsidR="00FB5ACB">
        <w:rPr>
          <w:rFonts w:ascii="Arial" w:hAnsi="Arial" w:cs="Arial"/>
        </w:rPr>
        <w:t xml:space="preserve">a setting of </w:t>
      </w:r>
      <w:r w:rsidR="00B52BC2">
        <w:rPr>
          <w:rFonts w:ascii="Courier" w:hAnsi="Courier" w:cs="Arial"/>
        </w:rPr>
        <w:t>-</w:t>
      </w:r>
      <w:r w:rsidR="00B52BC2" w:rsidRPr="00B52BC2">
        <w:rPr>
          <w:rFonts w:ascii="Courier" w:hAnsi="Courier" w:cs="Arial"/>
        </w:rPr>
        <w:t>x</w:t>
      </w:r>
      <w:r w:rsidR="00B52BC2">
        <w:rPr>
          <w:rFonts w:ascii="Courier" w:hAnsi="Courier" w:cs="Arial"/>
        </w:rPr>
        <w:t xml:space="preserve"> 0.5</w:t>
      </w:r>
      <w:r w:rsidR="00B52BC2">
        <w:rPr>
          <w:rFonts w:ascii="Arial" w:hAnsi="Arial" w:cs="Arial"/>
        </w:rPr>
        <w:t xml:space="preserve"> means that the sweep is right at the center of the chromosome.</w:t>
      </w:r>
    </w:p>
    <w:p w14:paraId="471207FD" w14:textId="77777777" w:rsidR="00B52BC2" w:rsidRDefault="00B52BC2" w:rsidP="002C696A">
      <w:pPr>
        <w:rPr>
          <w:rFonts w:ascii="Arial" w:hAnsi="Arial" w:cs="Arial"/>
        </w:rPr>
      </w:pPr>
    </w:p>
    <w:p w14:paraId="19C94755" w14:textId="77777777" w:rsidR="00B52BC2" w:rsidRDefault="00B52BC2" w:rsidP="002C696A">
      <w:pPr>
        <w:rPr>
          <w:rFonts w:ascii="Arial" w:hAnsi="Arial" w:cs="Arial"/>
        </w:rPr>
      </w:pPr>
      <w:r>
        <w:rPr>
          <w:rFonts w:ascii="Arial" w:hAnsi="Arial" w:cs="Arial"/>
        </w:rPr>
        <w:t>So, let’s simulate a sweep in the center of the chromosome that occurred at most 0.01*4</w:t>
      </w:r>
      <w:r w:rsidRPr="00B52BC2">
        <w:rPr>
          <w:rFonts w:ascii="Arial" w:hAnsi="Arial" w:cs="Arial"/>
          <w:i/>
        </w:rPr>
        <w:t>N</w:t>
      </w:r>
      <w:r>
        <w:rPr>
          <w:rFonts w:ascii="Arial" w:hAnsi="Arial" w:cs="Arial"/>
        </w:rPr>
        <w:t xml:space="preserve"> generations ago:</w:t>
      </w:r>
    </w:p>
    <w:p w14:paraId="4B02026C" w14:textId="77777777" w:rsidR="00B015B6" w:rsidRDefault="00B015B6" w:rsidP="002C696A">
      <w:pPr>
        <w:rPr>
          <w:rFonts w:ascii="Arial" w:hAnsi="Arial" w:cs="Arial"/>
        </w:rPr>
      </w:pPr>
    </w:p>
    <w:p w14:paraId="2723D881" w14:textId="77777777" w:rsidR="00B015B6" w:rsidRDefault="00B015B6" w:rsidP="002C696A">
      <w:pPr>
        <w:rPr>
          <w:rFonts w:ascii="Arial" w:hAnsi="Arial" w:cs="Arial"/>
        </w:rPr>
      </w:pPr>
    </w:p>
    <w:p w14:paraId="100C2E74" w14:textId="77777777" w:rsidR="00B52BC2" w:rsidRPr="007A4550" w:rsidRDefault="00B52BC2" w:rsidP="002C696A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# set some variables</w:t>
      </w:r>
    </w:p>
    <w:p w14:paraId="3E5EC147" w14:textId="77777777" w:rsidR="00B52BC2" w:rsidRP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maxSweepAge=0.01</w:t>
      </w:r>
    </w:p>
    <w:p w14:paraId="54298FEB" w14:textId="77777777" w:rsidR="00B52BC2" w:rsidRP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sweepLoc=0.5</w:t>
      </w:r>
    </w:p>
    <w:p w14:paraId="58CCAFCE" w14:textId="3F8144A2" w:rsidR="00815A1E" w:rsidRPr="007A4550" w:rsidRDefault="00815A1E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alpha=500</w:t>
      </w:r>
    </w:p>
    <w:p w14:paraId="45543856" w14:textId="77777777" w:rsidR="00B015B6" w:rsidRPr="007A4550" w:rsidRDefault="00B015B6" w:rsidP="00B52BC2">
      <w:pPr>
        <w:rPr>
          <w:rFonts w:ascii="Courier" w:hAnsi="Courier" w:cs="Arial"/>
          <w:sz w:val="22"/>
          <w:szCs w:val="22"/>
        </w:rPr>
      </w:pPr>
    </w:p>
    <w:p w14:paraId="14C50A86" w14:textId="594EAA8D" w:rsidR="00B015B6" w:rsidRPr="007A4550" w:rsidRDefault="00B015B6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# build our neutral command</w:t>
      </w:r>
    </w:p>
    <w:p w14:paraId="564187D0" w14:textId="77777777" w:rsidR="007A4550" w:rsidRP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neutralCmd=</w:t>
      </w:r>
      <w:r w:rsidR="008A7548" w:rsidRPr="007A4550">
        <w:rPr>
          <w:rFonts w:ascii="Courier" w:hAnsi="Courier" w:cs="Arial"/>
          <w:sz w:val="22"/>
          <w:szCs w:val="22"/>
        </w:rPr>
        <w:t>"</w:t>
      </w:r>
      <w:r w:rsidRPr="007A4550">
        <w:rPr>
          <w:rFonts w:ascii="Courier" w:hAnsi="Courier" w:cs="Arial"/>
          <w:sz w:val="22"/>
          <w:szCs w:val="22"/>
        </w:rPr>
        <w:t>discoal ${sampleSize} ${numReps} ${recSites} -t</w:t>
      </w:r>
      <w:r w:rsidR="007A4550" w:rsidRPr="007A4550">
        <w:rPr>
          <w:rFonts w:ascii="Courier" w:hAnsi="Courier" w:cs="Arial"/>
          <w:sz w:val="22"/>
          <w:szCs w:val="22"/>
        </w:rPr>
        <w:t xml:space="preserve"> \</w:t>
      </w:r>
    </w:p>
    <w:p w14:paraId="5982FD04" w14:textId="2B0426BB" w:rsidR="00B52BC2" w:rsidRPr="007A4550" w:rsidRDefault="007A4550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 </w:t>
      </w:r>
      <w:r w:rsidR="00B52BC2" w:rsidRPr="007A4550">
        <w:rPr>
          <w:rFonts w:ascii="Courier" w:hAnsi="Courier" w:cs="Arial"/>
          <w:sz w:val="22"/>
          <w:szCs w:val="22"/>
        </w:rPr>
        <w:t>${theta} -r ${rho}</w:t>
      </w:r>
      <w:r w:rsidR="008A7548" w:rsidRPr="007A4550">
        <w:rPr>
          <w:rFonts w:ascii="Courier" w:hAnsi="Courier" w:cs="Arial"/>
          <w:sz w:val="22"/>
          <w:szCs w:val="22"/>
        </w:rPr>
        <w:t>"</w:t>
      </w:r>
    </w:p>
    <w:p w14:paraId="113169B5" w14:textId="77777777" w:rsidR="00B52BC2" w:rsidRPr="007A4550" w:rsidRDefault="00B52BC2" w:rsidP="00B52BC2">
      <w:pPr>
        <w:rPr>
          <w:rFonts w:ascii="Courier" w:hAnsi="Courier" w:cs="Arial"/>
          <w:sz w:val="22"/>
          <w:szCs w:val="22"/>
        </w:rPr>
      </w:pPr>
    </w:p>
    <w:p w14:paraId="2FB103C5" w14:textId="09CC620A" w:rsidR="00B52BC2" w:rsidRP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# run our command</w:t>
      </w:r>
    </w:p>
    <w:p w14:paraId="02ED6715" w14:textId="77777777" w:rsidR="007A4550" w:rsidRP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$neutralCmd -ws 0 -a ${alpha} -Pu 0 ${maxSweepAge} -x</w:t>
      </w:r>
      <w:r w:rsidR="007A4550" w:rsidRPr="007A4550">
        <w:rPr>
          <w:rFonts w:ascii="Courier" w:hAnsi="Courier" w:cs="Arial"/>
          <w:sz w:val="22"/>
          <w:szCs w:val="22"/>
        </w:rPr>
        <w:t xml:space="preserve"> \</w:t>
      </w:r>
    </w:p>
    <w:p w14:paraId="34EA6D31" w14:textId="69D3F1BA" w:rsidR="00B52BC2" w:rsidRPr="007A4550" w:rsidRDefault="007A4550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 </w:t>
      </w:r>
      <w:r w:rsidR="00B52BC2" w:rsidRPr="007A4550">
        <w:rPr>
          <w:rFonts w:ascii="Courier" w:hAnsi="Courier" w:cs="Arial"/>
          <w:sz w:val="22"/>
          <w:szCs w:val="22"/>
        </w:rPr>
        <w:t>${sweepLoc} &gt; hard_5.msOut</w:t>
      </w:r>
    </w:p>
    <w:p w14:paraId="206BB55D" w14:textId="77777777" w:rsidR="00B52BC2" w:rsidRDefault="00B52BC2" w:rsidP="00B52BC2">
      <w:pPr>
        <w:rPr>
          <w:rFonts w:ascii="Arial" w:hAnsi="Arial" w:cs="Arial"/>
        </w:rPr>
      </w:pPr>
    </w:p>
    <w:p w14:paraId="5F196BFA" w14:textId="5CCD9218" w:rsidR="00B52BC2" w:rsidRDefault="00B52BC2" w:rsidP="00B52BC2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have named this thing </w:t>
      </w:r>
      <w:r w:rsidRPr="00753E99">
        <w:rPr>
          <w:rFonts w:ascii="Courier" w:hAnsi="Courier" w:cs="Arial"/>
        </w:rPr>
        <w:t>hard_5.msOut</w:t>
      </w:r>
      <w:r>
        <w:rPr>
          <w:rFonts w:ascii="Arial" w:hAnsi="Arial" w:cs="Arial"/>
        </w:rPr>
        <w:t xml:space="preserve"> because we are going to simulate 11 sweep locations (which we will label 0 – 10), so 5 is our central location. Finally, we need to add soft sweeps, which </w:t>
      </w:r>
      <w:r w:rsidR="004B725A">
        <w:rPr>
          <w:rFonts w:ascii="Arial" w:hAnsi="Arial" w:cs="Arial"/>
        </w:rPr>
        <w:t>have</w:t>
      </w:r>
      <w:r>
        <w:rPr>
          <w:rFonts w:ascii="Arial" w:hAnsi="Arial" w:cs="Arial"/>
        </w:rPr>
        <w:t xml:space="preserve"> just one additional parameter: the frequency of the sweeping mutation (which was previously evolving </w:t>
      </w:r>
      <w:r w:rsidR="004B725A">
        <w:rPr>
          <w:rFonts w:ascii="Arial" w:hAnsi="Arial" w:cs="Arial"/>
        </w:rPr>
        <w:t>neutrally</w:t>
      </w:r>
      <w:r>
        <w:rPr>
          <w:rFonts w:ascii="Arial" w:hAnsi="Arial" w:cs="Arial"/>
        </w:rPr>
        <w:t>) at the onset of selection:</w:t>
      </w:r>
    </w:p>
    <w:p w14:paraId="6D5042B0" w14:textId="77777777" w:rsidR="00B52BC2" w:rsidRDefault="00B52BC2" w:rsidP="00B52BC2">
      <w:pPr>
        <w:rPr>
          <w:rFonts w:ascii="Arial" w:hAnsi="Arial" w:cs="Arial"/>
        </w:rPr>
      </w:pPr>
    </w:p>
    <w:p w14:paraId="3B1B5738" w14:textId="77777777" w:rsidR="00B52BC2" w:rsidRP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# set our new variable</w:t>
      </w:r>
    </w:p>
    <w:p w14:paraId="22EDCDCC" w14:textId="77777777" w:rsidR="00B52BC2" w:rsidRP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maxInitFreq=0.05</w:t>
      </w:r>
    </w:p>
    <w:p w14:paraId="572DE665" w14:textId="77777777" w:rsidR="00B52BC2" w:rsidRPr="007A4550" w:rsidRDefault="00B52BC2" w:rsidP="00B52BC2">
      <w:pPr>
        <w:rPr>
          <w:rFonts w:ascii="Courier" w:hAnsi="Courier" w:cs="Arial"/>
          <w:sz w:val="22"/>
          <w:szCs w:val="22"/>
        </w:rPr>
      </w:pPr>
    </w:p>
    <w:p w14:paraId="16EC92B3" w14:textId="77999668" w:rsidR="00B52BC2" w:rsidRP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# run our command</w:t>
      </w:r>
    </w:p>
    <w:p w14:paraId="2DC35A82" w14:textId="77777777" w:rsid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$neutralCmd -ws 0 -a ${alpha} -Pu 0 ${maxSweepAge} -x </w:t>
      </w:r>
      <w:r w:rsidR="007A4550">
        <w:rPr>
          <w:rFonts w:ascii="Courier" w:hAnsi="Courier" w:cs="Arial"/>
          <w:sz w:val="22"/>
          <w:szCs w:val="22"/>
        </w:rPr>
        <w:t>\</w:t>
      </w:r>
    </w:p>
    <w:p w14:paraId="0CC4A6FC" w14:textId="3A73F17D" w:rsidR="00B52BC2" w:rsidRPr="007A4550" w:rsidRDefault="007A4550" w:rsidP="00B52BC2">
      <w:pPr>
        <w:rPr>
          <w:rFonts w:ascii="Courier" w:hAnsi="Courier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 xml:space="preserve"> </w:t>
      </w:r>
      <w:r w:rsidR="00B52BC2" w:rsidRPr="007A4550">
        <w:rPr>
          <w:rFonts w:ascii="Courier" w:hAnsi="Courier" w:cs="Arial"/>
          <w:sz w:val="22"/>
          <w:szCs w:val="22"/>
        </w:rPr>
        <w:t xml:space="preserve">${sweepLoc} -Pf </w:t>
      </w:r>
      <w:r w:rsidR="00D56997" w:rsidRPr="007A4550">
        <w:rPr>
          <w:rFonts w:ascii="Courier" w:hAnsi="Courier" w:cs="Arial"/>
          <w:sz w:val="22"/>
          <w:szCs w:val="22"/>
        </w:rPr>
        <w:t xml:space="preserve">0 0.05 </w:t>
      </w:r>
      <w:r w:rsidR="00B52BC2" w:rsidRPr="007A4550">
        <w:rPr>
          <w:rFonts w:ascii="Courier" w:hAnsi="Courier" w:cs="Arial"/>
          <w:sz w:val="22"/>
          <w:szCs w:val="22"/>
        </w:rPr>
        <w:t xml:space="preserve">&gt; </w:t>
      </w:r>
      <w:r w:rsidR="00D56997" w:rsidRPr="007A4550">
        <w:rPr>
          <w:rFonts w:ascii="Courier" w:hAnsi="Courier" w:cs="Arial"/>
          <w:sz w:val="22"/>
          <w:szCs w:val="22"/>
        </w:rPr>
        <w:t>soft</w:t>
      </w:r>
      <w:r w:rsidR="00B52BC2" w:rsidRPr="007A4550">
        <w:rPr>
          <w:rFonts w:ascii="Courier" w:hAnsi="Courier" w:cs="Arial"/>
          <w:sz w:val="22"/>
          <w:szCs w:val="22"/>
        </w:rPr>
        <w:t>_5.msOut</w:t>
      </w:r>
    </w:p>
    <w:p w14:paraId="6F46CFBC" w14:textId="77777777" w:rsidR="00D56997" w:rsidRPr="00D56997" w:rsidRDefault="00D56997" w:rsidP="00B52BC2">
      <w:pPr>
        <w:rPr>
          <w:rFonts w:ascii="Arial" w:hAnsi="Arial" w:cs="Arial"/>
        </w:rPr>
      </w:pPr>
    </w:p>
    <w:p w14:paraId="0A9C565D" w14:textId="77777777" w:rsidR="00D56997" w:rsidRPr="00D56997" w:rsidRDefault="00D56997" w:rsidP="00B52BC2">
      <w:pPr>
        <w:rPr>
          <w:rFonts w:ascii="Arial" w:hAnsi="Arial" w:cs="Arial"/>
        </w:rPr>
      </w:pPr>
      <w:r w:rsidRPr="00D56997">
        <w:rPr>
          <w:rFonts w:ascii="Arial" w:hAnsi="Arial" w:cs="Arial"/>
        </w:rPr>
        <w:t xml:space="preserve">Here, </w:t>
      </w:r>
      <w:r>
        <w:rPr>
          <w:rFonts w:ascii="Arial" w:hAnsi="Arial" w:cs="Arial"/>
        </w:rPr>
        <w:t xml:space="preserve">the frequency of our adaptive allele at the onset of selection ranges uniformly from 0 (which </w:t>
      </w:r>
      <w:r w:rsidRPr="00D56997">
        <w:rPr>
          <w:rFonts w:ascii="Courier" w:hAnsi="Courier" w:cs="Arial"/>
        </w:rPr>
        <w:t>discoal</w:t>
      </w:r>
      <w:r>
        <w:rPr>
          <w:rFonts w:ascii="Arial" w:hAnsi="Arial" w:cs="Arial"/>
        </w:rPr>
        <w:t xml:space="preserve"> treats as 1/2</w:t>
      </w:r>
      <w:r w:rsidRPr="00D56997">
        <w:rPr>
          <w:rFonts w:ascii="Arial" w:hAnsi="Arial" w:cs="Arial"/>
          <w:i/>
        </w:rPr>
        <w:t>N</w:t>
      </w:r>
      <w:r>
        <w:rPr>
          <w:rFonts w:ascii="Arial" w:hAnsi="Arial" w:cs="Arial"/>
        </w:rPr>
        <w:t>) to 0.05.</w:t>
      </w:r>
    </w:p>
    <w:p w14:paraId="2AA9D307" w14:textId="77777777" w:rsidR="00B52BC2" w:rsidRPr="00B52BC2" w:rsidRDefault="00B52BC2" w:rsidP="00B52BC2">
      <w:pPr>
        <w:rPr>
          <w:rFonts w:ascii="Arial" w:hAnsi="Arial" w:cs="Arial"/>
        </w:rPr>
      </w:pPr>
    </w:p>
    <w:p w14:paraId="50117195" w14:textId="323435E1" w:rsidR="002C696A" w:rsidRDefault="00D5633C">
      <w:pPr>
        <w:rPr>
          <w:rFonts w:ascii="Arial" w:hAnsi="Arial" w:cs="Arial"/>
        </w:rPr>
      </w:pPr>
      <w:r>
        <w:rPr>
          <w:rFonts w:ascii="Arial" w:hAnsi="Arial" w:cs="Arial"/>
        </w:rPr>
        <w:t>We now know how</w:t>
      </w:r>
      <w:r w:rsidR="00552FF4">
        <w:rPr>
          <w:rFonts w:ascii="Arial" w:hAnsi="Arial" w:cs="Arial"/>
        </w:rPr>
        <w:t xml:space="preserve"> to simulate all of the training data that we need to train S/HIC. You can do this by simply running the following command:</w:t>
      </w:r>
    </w:p>
    <w:p w14:paraId="027A8B07" w14:textId="77777777" w:rsidR="00552FF4" w:rsidRDefault="00552FF4">
      <w:pPr>
        <w:rPr>
          <w:rFonts w:ascii="Arial" w:hAnsi="Arial" w:cs="Arial"/>
        </w:rPr>
      </w:pPr>
    </w:p>
    <w:p w14:paraId="1803C445" w14:textId="46674B19" w:rsidR="00552FF4" w:rsidRPr="007A4550" w:rsidRDefault="00552FF4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./0_simulate_data.sh</w:t>
      </w:r>
    </w:p>
    <w:p w14:paraId="03B8E0C4" w14:textId="77777777" w:rsidR="00552FF4" w:rsidRDefault="00552FF4">
      <w:pPr>
        <w:rPr>
          <w:rFonts w:ascii="Arial" w:hAnsi="Arial" w:cs="Arial"/>
        </w:rPr>
      </w:pPr>
    </w:p>
    <w:p w14:paraId="66937B25" w14:textId="5E2ACB22" w:rsidR="00552FF4" w:rsidRDefault="00552FF4">
      <w:pPr>
        <w:rPr>
          <w:rFonts w:ascii="Arial" w:hAnsi="Arial" w:cs="Arial"/>
        </w:rPr>
      </w:pPr>
      <w:r>
        <w:rPr>
          <w:rFonts w:ascii="Arial" w:hAnsi="Arial" w:cs="Arial"/>
        </w:rPr>
        <w:t>If you get a permission error here you can instead run:</w:t>
      </w:r>
    </w:p>
    <w:p w14:paraId="42E82045" w14:textId="77777777" w:rsidR="00552FF4" w:rsidRDefault="00552FF4">
      <w:pPr>
        <w:rPr>
          <w:rFonts w:ascii="Arial" w:hAnsi="Arial" w:cs="Arial"/>
        </w:rPr>
      </w:pPr>
    </w:p>
    <w:p w14:paraId="2ABFCFEA" w14:textId="7FAC8B77" w:rsidR="00552FF4" w:rsidRPr="007A4550" w:rsidRDefault="00552FF4">
      <w:pPr>
        <w:rPr>
          <w:rFonts w:ascii="Arial" w:hAnsi="Arial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bash</w:t>
      </w:r>
      <w:r w:rsidRPr="007A4550">
        <w:rPr>
          <w:rFonts w:ascii="Arial" w:hAnsi="Arial" w:cs="Arial"/>
          <w:sz w:val="22"/>
          <w:szCs w:val="22"/>
        </w:rPr>
        <w:t xml:space="preserve"> </w:t>
      </w:r>
      <w:r w:rsidRPr="007A4550">
        <w:rPr>
          <w:rFonts w:ascii="Courier" w:hAnsi="Courier" w:cs="Arial"/>
          <w:sz w:val="22"/>
          <w:szCs w:val="22"/>
        </w:rPr>
        <w:t>0_simulate_data.sh</w:t>
      </w:r>
    </w:p>
    <w:p w14:paraId="483F4A41" w14:textId="77777777" w:rsidR="005C41EF" w:rsidRDefault="005C41EF">
      <w:pPr>
        <w:rPr>
          <w:rFonts w:ascii="Arial" w:hAnsi="Arial" w:cs="Arial"/>
        </w:rPr>
      </w:pPr>
    </w:p>
    <w:p w14:paraId="00E06871" w14:textId="1FA3D474" w:rsidR="00D5633C" w:rsidRDefault="0045712D">
      <w:pPr>
        <w:rPr>
          <w:rFonts w:ascii="Arial" w:hAnsi="Arial" w:cs="Arial"/>
        </w:rPr>
      </w:pPr>
      <w:r>
        <w:rPr>
          <w:rFonts w:ascii="Arial" w:hAnsi="Arial" w:cs="Arial"/>
        </w:rPr>
        <w:t>You will see a bunch of simulations showing up in</w:t>
      </w:r>
      <w:r w:rsidR="00CD2E87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</w:t>
      </w:r>
      <w:r w:rsidR="003B589A" w:rsidRPr="003B589A">
        <w:rPr>
          <w:rFonts w:ascii="Courier" w:hAnsi="Courier" w:cs="Arial"/>
        </w:rPr>
        <w:t>trainingSims</w:t>
      </w:r>
      <w:r w:rsidR="003B589A">
        <w:rPr>
          <w:rFonts w:ascii="Arial" w:hAnsi="Arial" w:cs="Arial"/>
        </w:rPr>
        <w:t xml:space="preserve"> and </w:t>
      </w:r>
      <w:r w:rsidR="003B589A" w:rsidRPr="003B589A">
        <w:rPr>
          <w:rFonts w:ascii="Courier" w:hAnsi="Courier" w:cs="Arial"/>
        </w:rPr>
        <w:t>testSims</w:t>
      </w:r>
      <w:r w:rsidR="00CD2E87">
        <w:rPr>
          <w:rFonts w:ascii="Arial" w:hAnsi="Arial" w:cs="Arial"/>
        </w:rPr>
        <w:t xml:space="preserve"> directories.</w:t>
      </w:r>
    </w:p>
    <w:p w14:paraId="0B453569" w14:textId="77777777" w:rsidR="009B13B3" w:rsidRDefault="009B13B3">
      <w:pPr>
        <w:rPr>
          <w:rFonts w:ascii="Arial" w:hAnsi="Arial" w:cs="Arial"/>
        </w:rPr>
      </w:pPr>
    </w:p>
    <w:p w14:paraId="3F107362" w14:textId="77777777" w:rsidR="005C41EF" w:rsidRDefault="005C41E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Step 1</w:t>
      </w:r>
      <w:r w:rsidRPr="005C41EF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/>
        </w:rPr>
        <w:t>Calculating summary statistics and visualizing them</w:t>
      </w:r>
    </w:p>
    <w:p w14:paraId="75275349" w14:textId="77777777" w:rsidR="005C41EF" w:rsidRDefault="005C41EF">
      <w:pPr>
        <w:rPr>
          <w:rFonts w:ascii="Arial" w:hAnsi="Arial" w:cs="Arial"/>
          <w:b/>
        </w:rPr>
      </w:pPr>
    </w:p>
    <w:p w14:paraId="16C0838B" w14:textId="50AE050F" w:rsidR="002C696A" w:rsidRDefault="003F1AC5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we need to calculate our feature vector, which contains bunch of statistics calculated within 11 sub-windows within each simulated region. This can be done using the </w:t>
      </w:r>
      <w:r w:rsidRPr="0049300F">
        <w:rPr>
          <w:rFonts w:ascii="Courier" w:hAnsi="Courier" w:cs="Arial"/>
        </w:rPr>
        <w:t>diploSHIC</w:t>
      </w:r>
      <w:r>
        <w:rPr>
          <w:rFonts w:ascii="Arial" w:hAnsi="Arial" w:cs="Arial"/>
        </w:rPr>
        <w:t xml:space="preserve"> software</w:t>
      </w:r>
      <w:r w:rsidR="00CC4F75">
        <w:rPr>
          <w:rFonts w:ascii="Arial" w:hAnsi="Arial" w:cs="Arial"/>
        </w:rPr>
        <w:t xml:space="preserve"> (present in my home directory)</w:t>
      </w:r>
      <w:r>
        <w:rPr>
          <w:rFonts w:ascii="Arial" w:hAnsi="Arial" w:cs="Arial"/>
        </w:rPr>
        <w:t xml:space="preserve"> as follows:</w:t>
      </w:r>
    </w:p>
    <w:p w14:paraId="7F9057C2" w14:textId="77777777" w:rsidR="003F1AC5" w:rsidRDefault="003F1AC5">
      <w:pPr>
        <w:rPr>
          <w:rFonts w:ascii="Arial" w:hAnsi="Arial" w:cs="Arial"/>
        </w:rPr>
      </w:pPr>
    </w:p>
    <w:p w14:paraId="2AC26993" w14:textId="2AE556A7" w:rsidR="00453F70" w:rsidRPr="007A4550" w:rsidRDefault="00453F70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mkdir trainingFvecLogs</w:t>
      </w:r>
    </w:p>
    <w:p w14:paraId="66A0F715" w14:textId="3778B2DB" w:rsidR="00543BF1" w:rsidRDefault="00543BF1">
      <w:pPr>
        <w:rPr>
          <w:rFonts w:ascii="Courier" w:hAnsi="Courier" w:cs="Arial"/>
        </w:rPr>
      </w:pPr>
    </w:p>
    <w:p w14:paraId="28F5C217" w14:textId="77777777" w:rsidR="00DE2104" w:rsidRDefault="00F4514D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diploSHIC</w:t>
      </w:r>
      <w:r w:rsidR="003F1AC5" w:rsidRPr="007A4550">
        <w:rPr>
          <w:rFonts w:ascii="Courier" w:hAnsi="Courier" w:cs="Arial"/>
          <w:sz w:val="22"/>
          <w:szCs w:val="22"/>
        </w:rPr>
        <w:t xml:space="preserve"> fvecSim -</w:t>
      </w:r>
      <w:r w:rsidR="00543BF1" w:rsidRPr="007A4550">
        <w:rPr>
          <w:rFonts w:ascii="Courier" w:hAnsi="Courier" w:cs="Arial"/>
          <w:sz w:val="22"/>
          <w:szCs w:val="22"/>
        </w:rPr>
        <w:t>-</w:t>
      </w:r>
      <w:r w:rsidR="00DE57E7" w:rsidRPr="007A4550">
        <w:rPr>
          <w:rFonts w:ascii="Courier" w:hAnsi="Courier" w:cs="Arial"/>
          <w:sz w:val="22"/>
          <w:szCs w:val="22"/>
        </w:rPr>
        <w:t xml:space="preserve">numSubWins=11 </w:t>
      </w:r>
      <w:r w:rsidR="00DE2104">
        <w:rPr>
          <w:rFonts w:ascii="Courier" w:hAnsi="Courier" w:cs="Arial"/>
          <w:sz w:val="22"/>
          <w:szCs w:val="22"/>
        </w:rPr>
        <w:t>\</w:t>
      </w:r>
    </w:p>
    <w:p w14:paraId="70A2880A" w14:textId="7723AD64" w:rsidR="007A4550" w:rsidRDefault="00DE2104">
      <w:pPr>
        <w:rPr>
          <w:rFonts w:ascii="Courier" w:hAnsi="Courier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 xml:space="preserve"> </w:t>
      </w:r>
      <w:r w:rsidR="00DE57E7" w:rsidRPr="007A4550">
        <w:rPr>
          <w:rFonts w:ascii="Courier" w:hAnsi="Courier" w:cs="Arial"/>
          <w:sz w:val="22"/>
          <w:szCs w:val="22"/>
        </w:rPr>
        <w:t>diploid training</w:t>
      </w:r>
      <w:r w:rsidR="003F1AC5" w:rsidRPr="007A4550">
        <w:rPr>
          <w:rFonts w:ascii="Courier" w:hAnsi="Courier" w:cs="Arial"/>
          <w:sz w:val="22"/>
          <w:szCs w:val="22"/>
        </w:rPr>
        <w:t>Sims/neut.msOut.gz</w:t>
      </w:r>
      <w:r w:rsidR="007A4550">
        <w:rPr>
          <w:rFonts w:ascii="Courier" w:hAnsi="Courier" w:cs="Arial"/>
          <w:sz w:val="22"/>
          <w:szCs w:val="22"/>
        </w:rPr>
        <w:t xml:space="preserve"> \</w:t>
      </w:r>
    </w:p>
    <w:p w14:paraId="57ADF4EC" w14:textId="1E63AAF7" w:rsidR="003F1AC5" w:rsidRPr="007A4550" w:rsidRDefault="003F1AC5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 </w:t>
      </w:r>
      <w:r w:rsidR="00F4514D" w:rsidRPr="007A4550">
        <w:rPr>
          <w:rFonts w:ascii="Courier" w:hAnsi="Courier" w:cs="Arial"/>
          <w:sz w:val="22"/>
          <w:szCs w:val="22"/>
        </w:rPr>
        <w:t>training</w:t>
      </w:r>
      <w:r w:rsidR="00453F70" w:rsidRPr="007A4550">
        <w:rPr>
          <w:rFonts w:ascii="Courier" w:hAnsi="Courier" w:cs="Arial"/>
          <w:sz w:val="22"/>
          <w:szCs w:val="22"/>
        </w:rPr>
        <w:t xml:space="preserve">Fvecs/neut.fvec &amp;&gt; </w:t>
      </w:r>
      <w:r w:rsidR="00F4514D" w:rsidRPr="007A4550">
        <w:rPr>
          <w:rFonts w:ascii="Courier" w:hAnsi="Courier" w:cs="Arial"/>
          <w:sz w:val="22"/>
          <w:szCs w:val="22"/>
        </w:rPr>
        <w:t>training</w:t>
      </w:r>
      <w:r w:rsidRPr="007A4550">
        <w:rPr>
          <w:rFonts w:ascii="Courier" w:hAnsi="Courier" w:cs="Arial"/>
          <w:sz w:val="22"/>
          <w:szCs w:val="22"/>
        </w:rPr>
        <w:t>FvecLogs/neut.log</w:t>
      </w:r>
    </w:p>
    <w:p w14:paraId="63D9D3D8" w14:textId="77777777" w:rsidR="003F1AC5" w:rsidRDefault="003F1AC5">
      <w:pPr>
        <w:rPr>
          <w:rFonts w:ascii="Arial" w:hAnsi="Arial" w:cs="Arial"/>
        </w:rPr>
      </w:pPr>
    </w:p>
    <w:p w14:paraId="36A0F364" w14:textId="12400CE3" w:rsidR="003F1AC5" w:rsidRDefault="003F1AC5">
      <w:pPr>
        <w:rPr>
          <w:rFonts w:ascii="Arial" w:hAnsi="Arial" w:cs="Arial"/>
        </w:rPr>
      </w:pPr>
      <w:r>
        <w:rPr>
          <w:rFonts w:ascii="Arial" w:hAnsi="Arial" w:cs="Arial"/>
        </w:rPr>
        <w:t>This command just calculates a bunch of statistics so it is not super interesting. For more information on how to use this command, you can type:</w:t>
      </w:r>
    </w:p>
    <w:p w14:paraId="3E3B27CC" w14:textId="77777777" w:rsidR="003F1AC5" w:rsidRDefault="003F1AC5">
      <w:pPr>
        <w:rPr>
          <w:rFonts w:ascii="Arial" w:hAnsi="Arial" w:cs="Arial"/>
        </w:rPr>
      </w:pPr>
    </w:p>
    <w:p w14:paraId="0CA2BF20" w14:textId="0EF7CE85" w:rsidR="003F1AC5" w:rsidRPr="007A4550" w:rsidRDefault="00F4514D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diploSHIC.py fvecSim -h</w:t>
      </w:r>
    </w:p>
    <w:p w14:paraId="0D71247B" w14:textId="77777777" w:rsidR="00F4514D" w:rsidRDefault="00F4514D">
      <w:pPr>
        <w:rPr>
          <w:rFonts w:ascii="Arial" w:hAnsi="Arial" w:cs="Arial"/>
        </w:rPr>
      </w:pPr>
    </w:p>
    <w:p w14:paraId="1EBA3DFB" w14:textId="425355F9" w:rsidR="003F1AC5" w:rsidRDefault="003F1AC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run it on all of our training </w:t>
      </w:r>
      <w:r w:rsidR="00F4514D">
        <w:rPr>
          <w:rFonts w:ascii="Arial" w:hAnsi="Arial" w:cs="Arial"/>
        </w:rPr>
        <w:t xml:space="preserve">and test </w:t>
      </w:r>
      <w:r>
        <w:rPr>
          <w:rFonts w:ascii="Arial" w:hAnsi="Arial" w:cs="Arial"/>
        </w:rPr>
        <w:t xml:space="preserve">data, you can simply run our second </w:t>
      </w:r>
      <w:r w:rsidRPr="00BF0598">
        <w:rPr>
          <w:rFonts w:ascii="Courier" w:hAnsi="Courier" w:cs="Arial"/>
        </w:rPr>
        <w:t>bash</w:t>
      </w:r>
      <w:r>
        <w:rPr>
          <w:rFonts w:ascii="Arial" w:hAnsi="Arial" w:cs="Arial"/>
        </w:rPr>
        <w:t xml:space="preserve"> script:</w:t>
      </w:r>
    </w:p>
    <w:p w14:paraId="69E87D1B" w14:textId="77777777" w:rsidR="003F1AC5" w:rsidRDefault="003F1AC5">
      <w:pPr>
        <w:rPr>
          <w:rFonts w:ascii="Arial" w:hAnsi="Arial" w:cs="Arial"/>
        </w:rPr>
      </w:pPr>
    </w:p>
    <w:p w14:paraId="01EBDE8A" w14:textId="5EF14624" w:rsidR="003F1AC5" w:rsidRPr="007A4550" w:rsidRDefault="00F4514D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./1_calculate_stats.sh</w:t>
      </w:r>
    </w:p>
    <w:p w14:paraId="3F2ACF29" w14:textId="77777777" w:rsidR="003F1AC5" w:rsidRDefault="003F1AC5">
      <w:pPr>
        <w:rPr>
          <w:rFonts w:ascii="Arial" w:hAnsi="Arial" w:cs="Arial"/>
        </w:rPr>
      </w:pPr>
    </w:p>
    <w:p w14:paraId="6355292A" w14:textId="2CF81CD8" w:rsidR="003F1AC5" w:rsidRDefault="003F1AC5">
      <w:pPr>
        <w:rPr>
          <w:rFonts w:ascii="Arial" w:hAnsi="Arial" w:cs="Arial"/>
        </w:rPr>
      </w:pPr>
      <w:r>
        <w:rPr>
          <w:rFonts w:ascii="Arial" w:hAnsi="Arial" w:cs="Arial"/>
        </w:rPr>
        <w:t>You should run this and verify that everything is working properly</w:t>
      </w:r>
      <w:r w:rsidR="00D36AEC">
        <w:rPr>
          <w:rFonts w:ascii="Arial" w:hAnsi="Arial" w:cs="Arial"/>
        </w:rPr>
        <w:t>—it should print periodic</w:t>
      </w:r>
      <w:r w:rsidR="0056080D">
        <w:rPr>
          <w:rFonts w:ascii="Arial" w:hAnsi="Arial" w:cs="Arial"/>
        </w:rPr>
        <w:t xml:space="preserve"> messages showing it</w:t>
      </w:r>
      <w:r w:rsidR="00D36AEC">
        <w:rPr>
          <w:rFonts w:ascii="Arial" w:hAnsi="Arial" w:cs="Arial"/>
        </w:rPr>
        <w:t>s progress</w:t>
      </w:r>
      <w:r>
        <w:rPr>
          <w:rFonts w:ascii="Arial" w:hAnsi="Arial" w:cs="Arial"/>
        </w:rPr>
        <w:t xml:space="preserve">. But it will probably take </w:t>
      </w:r>
      <w:r w:rsidR="00D16F4D">
        <w:rPr>
          <w:rFonts w:ascii="Arial" w:hAnsi="Arial" w:cs="Arial"/>
        </w:rPr>
        <w:t xml:space="preserve">a while </w:t>
      </w:r>
      <w:r>
        <w:rPr>
          <w:rFonts w:ascii="Arial" w:hAnsi="Arial" w:cs="Arial"/>
        </w:rPr>
        <w:t xml:space="preserve">to run serially on every file (compute clusters come in handy for this step), so let’s cheat! </w:t>
      </w:r>
      <w:r w:rsidR="005D30EC">
        <w:rPr>
          <w:rFonts w:ascii="Arial" w:hAnsi="Arial" w:cs="Arial"/>
        </w:rPr>
        <w:t>Go ahead and interrupt the process using CTR+C</w:t>
      </w:r>
      <w:r w:rsidR="008156E9">
        <w:rPr>
          <w:rFonts w:ascii="Arial" w:hAnsi="Arial" w:cs="Arial"/>
        </w:rPr>
        <w:t xml:space="preserve"> (you may have to hit these keys a bunch of times)</w:t>
      </w:r>
      <w:r w:rsidR="005D30EC">
        <w:rPr>
          <w:rFonts w:ascii="Arial" w:hAnsi="Arial" w:cs="Arial"/>
        </w:rPr>
        <w:t>. Then, y</w:t>
      </w:r>
      <w:r>
        <w:rPr>
          <w:rFonts w:ascii="Arial" w:hAnsi="Arial" w:cs="Arial"/>
        </w:rPr>
        <w:t>ou can copy some pre-computed statistics that I have se</w:t>
      </w:r>
      <w:r w:rsidR="00D158E9">
        <w:rPr>
          <w:rFonts w:ascii="Arial" w:hAnsi="Arial" w:cs="Arial"/>
        </w:rPr>
        <w:t xml:space="preserve">t aside in </w:t>
      </w:r>
      <w:r w:rsidR="000D4746">
        <w:rPr>
          <w:rFonts w:ascii="Courier" w:hAnsi="Courier" w:cs="Arial"/>
        </w:rPr>
        <w:t>day4/</w:t>
      </w:r>
      <w:r w:rsidR="00D158E9" w:rsidRPr="004062CA">
        <w:rPr>
          <w:rFonts w:ascii="Courier" w:hAnsi="Courier" w:cs="Arial"/>
        </w:rPr>
        <w:t>preCookedData/</w:t>
      </w:r>
      <w:r>
        <w:rPr>
          <w:rFonts w:ascii="Arial" w:hAnsi="Arial" w:cs="Arial"/>
        </w:rPr>
        <w:t>:</w:t>
      </w:r>
    </w:p>
    <w:p w14:paraId="3A983966" w14:textId="77777777" w:rsidR="004062CA" w:rsidRDefault="004062CA">
      <w:pPr>
        <w:rPr>
          <w:rFonts w:ascii="Arial" w:hAnsi="Arial" w:cs="Arial"/>
        </w:rPr>
      </w:pPr>
    </w:p>
    <w:p w14:paraId="14D6E15C" w14:textId="4A2F4C2B" w:rsidR="00B015B6" w:rsidRPr="007A4550" w:rsidRDefault="004062CA" w:rsidP="004062CA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cp </w:t>
      </w:r>
      <w:r w:rsidR="00F27E4D" w:rsidRPr="007A4550">
        <w:rPr>
          <w:rFonts w:ascii="Courier" w:hAnsi="Courier" w:cs="Arial"/>
          <w:sz w:val="22"/>
          <w:szCs w:val="22"/>
        </w:rPr>
        <w:t xml:space="preserve">-r </w:t>
      </w:r>
      <w:r w:rsidR="000D4746">
        <w:rPr>
          <w:rFonts w:ascii="Courier" w:hAnsi="Courier" w:cs="Arial"/>
          <w:sz w:val="22"/>
          <w:szCs w:val="22"/>
        </w:rPr>
        <w:t>..</w:t>
      </w:r>
      <w:r w:rsidRPr="007A4550">
        <w:rPr>
          <w:rFonts w:ascii="Courier" w:hAnsi="Courier" w:cs="Arial"/>
          <w:sz w:val="22"/>
          <w:szCs w:val="22"/>
        </w:rPr>
        <w:t>/preCookedData/trai</w:t>
      </w:r>
      <w:r w:rsidR="00F27E4D" w:rsidRPr="007A4550">
        <w:rPr>
          <w:rFonts w:ascii="Courier" w:hAnsi="Courier" w:cs="Arial"/>
          <w:sz w:val="22"/>
          <w:szCs w:val="22"/>
        </w:rPr>
        <w:t>ningFvecs/ .</w:t>
      </w:r>
    </w:p>
    <w:p w14:paraId="7CDEC0BD" w14:textId="2F6C61E5" w:rsidR="004062CA" w:rsidRPr="007A4550" w:rsidRDefault="004062CA" w:rsidP="004062CA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cp </w:t>
      </w:r>
      <w:r w:rsidR="00F27E4D" w:rsidRPr="007A4550">
        <w:rPr>
          <w:rFonts w:ascii="Courier" w:hAnsi="Courier" w:cs="Arial"/>
          <w:sz w:val="22"/>
          <w:szCs w:val="22"/>
        </w:rPr>
        <w:t xml:space="preserve">-r </w:t>
      </w:r>
      <w:r w:rsidR="000D4746">
        <w:rPr>
          <w:rFonts w:ascii="Courier" w:hAnsi="Courier" w:cs="Arial"/>
          <w:sz w:val="22"/>
          <w:szCs w:val="22"/>
        </w:rPr>
        <w:t>..</w:t>
      </w:r>
      <w:r w:rsidR="00F27E4D" w:rsidRPr="007A4550">
        <w:rPr>
          <w:rFonts w:ascii="Courier" w:hAnsi="Courier" w:cs="Arial"/>
          <w:sz w:val="22"/>
          <w:szCs w:val="22"/>
        </w:rPr>
        <w:t>/preCookedData/testFvecs/</w:t>
      </w:r>
      <w:r w:rsidRPr="007A4550">
        <w:rPr>
          <w:rFonts w:ascii="Courier" w:hAnsi="Courier" w:cs="Arial"/>
          <w:sz w:val="22"/>
          <w:szCs w:val="22"/>
        </w:rPr>
        <w:t xml:space="preserve"> </w:t>
      </w:r>
      <w:r w:rsidR="00F27E4D" w:rsidRPr="007A4550">
        <w:rPr>
          <w:rFonts w:ascii="Courier" w:hAnsi="Courier" w:cs="Arial"/>
          <w:sz w:val="22"/>
          <w:szCs w:val="22"/>
        </w:rPr>
        <w:t>.</w:t>
      </w:r>
    </w:p>
    <w:p w14:paraId="3A336881" w14:textId="77777777" w:rsidR="003F1AC5" w:rsidRDefault="003F1AC5">
      <w:pPr>
        <w:rPr>
          <w:rFonts w:ascii="Arial" w:hAnsi="Arial" w:cs="Arial"/>
        </w:rPr>
      </w:pPr>
    </w:p>
    <w:p w14:paraId="7CAB73B8" w14:textId="32AFCF49" w:rsidR="003F1AC5" w:rsidRPr="002C696A" w:rsidRDefault="00DE57E7">
      <w:pPr>
        <w:rPr>
          <w:rFonts w:ascii="Arial" w:hAnsi="Arial" w:cs="Arial"/>
        </w:rPr>
      </w:pPr>
      <w:r>
        <w:rPr>
          <w:rFonts w:ascii="Arial" w:hAnsi="Arial" w:cs="Arial"/>
        </w:rPr>
        <w:t>As an added bonus, these pre-computed statistics have more data (thousands instead of hundreds of reps).</w:t>
      </w:r>
    </w:p>
    <w:p w14:paraId="72833B97" w14:textId="77777777" w:rsidR="005C41EF" w:rsidRDefault="005C41EF">
      <w:pPr>
        <w:rPr>
          <w:rFonts w:ascii="Arial" w:hAnsi="Arial" w:cs="Arial"/>
          <w:b/>
        </w:rPr>
      </w:pPr>
    </w:p>
    <w:p w14:paraId="28F32978" w14:textId="69E4AAB9" w:rsidR="00E47850" w:rsidRDefault="00E47850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Before moving on to the next step, we might want to visualize our feature vectors to see if they look at all like </w:t>
      </w:r>
      <w:r w:rsidR="002E7FE1">
        <w:rPr>
          <w:rFonts w:ascii="Arial" w:hAnsi="Arial" w:cs="Arial"/>
        </w:rPr>
        <w:t>we should expect</w:t>
      </w:r>
      <w:r>
        <w:rPr>
          <w:rFonts w:ascii="Arial" w:hAnsi="Arial" w:cs="Arial"/>
        </w:rPr>
        <w:t>. I have written a handy</w:t>
      </w:r>
      <w:r w:rsidR="00383DAF">
        <w:rPr>
          <w:rFonts w:ascii="Arial" w:hAnsi="Arial" w:cs="Arial"/>
        </w:rPr>
        <w:t xml:space="preserve"> script for doing this</w:t>
      </w:r>
      <w:r w:rsidR="0071674E">
        <w:rPr>
          <w:rFonts w:ascii="Arial" w:hAnsi="Arial" w:cs="Arial"/>
        </w:rPr>
        <w:t>,</w:t>
      </w:r>
      <w:r w:rsidR="00383DAF">
        <w:rPr>
          <w:rFonts w:ascii="Arial" w:hAnsi="Arial" w:cs="Arial"/>
        </w:rPr>
        <w:t xml:space="preserve"> </w:t>
      </w:r>
      <w:r w:rsidR="00A047BD">
        <w:rPr>
          <w:rFonts w:ascii="Arial" w:hAnsi="Arial" w:cs="Arial"/>
        </w:rPr>
        <w:t>which should also now be in your working directory.</w:t>
      </w:r>
      <w:r w:rsidR="0071674E">
        <w:rPr>
          <w:rFonts w:ascii="Arial" w:hAnsi="Arial" w:cs="Arial"/>
        </w:rPr>
        <w:t xml:space="preserve"> For now, let’s just plot the cases where the sweep is in the center, and see if the spatial patterns of variation around these sweeps </w:t>
      </w:r>
      <w:r w:rsidR="005F679B">
        <w:rPr>
          <w:rFonts w:ascii="Arial" w:hAnsi="Arial" w:cs="Arial"/>
        </w:rPr>
        <w:t>make sense</w:t>
      </w:r>
      <w:r w:rsidR="0071674E">
        <w:rPr>
          <w:rFonts w:ascii="Arial" w:hAnsi="Arial" w:cs="Arial"/>
        </w:rPr>
        <w:t>. Generate these plots as follows:</w:t>
      </w:r>
    </w:p>
    <w:p w14:paraId="4B0D50AF" w14:textId="238461C5" w:rsidR="0071674E" w:rsidRDefault="0071674E">
      <w:pPr>
        <w:rPr>
          <w:rFonts w:ascii="Arial" w:hAnsi="Arial" w:cs="Arial"/>
        </w:rPr>
      </w:pPr>
    </w:p>
    <w:p w14:paraId="39994F15" w14:textId="73D5BB35" w:rsidR="003670CA" w:rsidRDefault="003670CA">
      <w:pPr>
        <w:rPr>
          <w:rFonts w:ascii="Courier" w:hAnsi="Courier" w:cs="Arial"/>
          <w:sz w:val="22"/>
          <w:szCs w:val="22"/>
        </w:rPr>
      </w:pPr>
      <w:r w:rsidRPr="003670CA">
        <w:rPr>
          <w:rFonts w:ascii="Courier" w:hAnsi="Courier" w:cs="Arial"/>
          <w:sz w:val="22"/>
          <w:szCs w:val="22"/>
        </w:rPr>
        <w:t>python</w:t>
      </w:r>
      <w:r w:rsidR="00993853" w:rsidRPr="00434AEC">
        <w:rPr>
          <w:rFonts w:ascii="Courier" w:hAnsi="Courier" w:cs="Arial"/>
          <w:sz w:val="22"/>
          <w:szCs w:val="22"/>
        </w:rPr>
        <w:t xml:space="preserve"> plotStatMeans.py</w:t>
      </w:r>
      <w:r>
        <w:rPr>
          <w:rFonts w:ascii="Courier" w:hAnsi="Courier" w:cs="Arial"/>
          <w:sz w:val="22"/>
          <w:szCs w:val="22"/>
        </w:rPr>
        <w:t xml:space="preserve"> \</w:t>
      </w:r>
    </w:p>
    <w:p w14:paraId="2F1F0172" w14:textId="77777777" w:rsidR="003670CA" w:rsidRDefault="00993853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 xml:space="preserve"> trainingFvecs/hard_5.fvec </w:t>
      </w:r>
      <w:r w:rsidR="003670CA">
        <w:rPr>
          <w:rFonts w:ascii="Courier" w:hAnsi="Courier" w:cs="Arial"/>
          <w:sz w:val="22"/>
          <w:szCs w:val="22"/>
        </w:rPr>
        <w:t>\</w:t>
      </w:r>
    </w:p>
    <w:p w14:paraId="200E79C6" w14:textId="53874BCD" w:rsidR="0071674E" w:rsidRPr="00434AEC" w:rsidRDefault="003670CA">
      <w:pPr>
        <w:rPr>
          <w:rFonts w:ascii="Courier" w:hAnsi="Courier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 xml:space="preserve"> </w:t>
      </w:r>
      <w:r w:rsidR="00993853" w:rsidRPr="00434AEC">
        <w:rPr>
          <w:rFonts w:ascii="Courier" w:hAnsi="Courier" w:cs="Arial"/>
          <w:sz w:val="22"/>
          <w:szCs w:val="22"/>
        </w:rPr>
        <w:t>trainingFvecs/soft_5.fvec</w:t>
      </w:r>
      <w:r>
        <w:rPr>
          <w:rFonts w:ascii="Courier" w:hAnsi="Courier" w:cs="Arial"/>
          <w:sz w:val="22"/>
          <w:szCs w:val="22"/>
        </w:rPr>
        <w:t xml:space="preserve"> </w:t>
      </w:r>
      <w:r w:rsidR="00993853" w:rsidRPr="00434AEC">
        <w:rPr>
          <w:rFonts w:ascii="Courier" w:hAnsi="Courier" w:cs="Arial"/>
          <w:sz w:val="22"/>
          <w:szCs w:val="22"/>
        </w:rPr>
        <w:t>sweep_stats.pdf</w:t>
      </w:r>
    </w:p>
    <w:p w14:paraId="6149AFEF" w14:textId="77777777" w:rsidR="0071674E" w:rsidRDefault="0071674E">
      <w:pPr>
        <w:rPr>
          <w:rFonts w:ascii="Arial" w:hAnsi="Arial" w:cs="Arial"/>
        </w:rPr>
      </w:pPr>
    </w:p>
    <w:p w14:paraId="62EF3F16" w14:textId="101EC664" w:rsidR="0071674E" w:rsidRDefault="00993853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you open </w:t>
      </w:r>
      <w:r w:rsidRPr="00993853">
        <w:rPr>
          <w:rFonts w:ascii="Courier" w:hAnsi="Courier" w:cs="Arial"/>
        </w:rPr>
        <w:t>sweep_stats.pdf</w:t>
      </w:r>
      <w:r>
        <w:rPr>
          <w:rFonts w:ascii="Arial" w:hAnsi="Arial" w:cs="Arial"/>
        </w:rPr>
        <w:t xml:space="preserve"> y</w:t>
      </w:r>
      <w:r w:rsidR="0071674E">
        <w:rPr>
          <w:rFonts w:ascii="Arial" w:hAnsi="Arial" w:cs="Arial"/>
        </w:rPr>
        <w:t xml:space="preserve">ou should see something like </w:t>
      </w:r>
      <w:r w:rsidR="00B015B6">
        <w:rPr>
          <w:rFonts w:ascii="Arial" w:hAnsi="Arial" w:cs="Arial"/>
        </w:rPr>
        <w:t>the figure below</w:t>
      </w:r>
      <w:r w:rsidR="0071674E">
        <w:rPr>
          <w:rFonts w:ascii="Arial" w:hAnsi="Arial" w:cs="Arial"/>
        </w:rPr>
        <w:t>:</w:t>
      </w:r>
    </w:p>
    <w:p w14:paraId="57870A7F" w14:textId="77777777" w:rsidR="00256CC0" w:rsidRDefault="00256CC0">
      <w:pPr>
        <w:rPr>
          <w:rFonts w:ascii="Arial" w:hAnsi="Arial" w:cs="Arial"/>
        </w:rPr>
      </w:pPr>
    </w:p>
    <w:p w14:paraId="46C0F11D" w14:textId="43920C65" w:rsidR="00897EA3" w:rsidRDefault="00DD478A" w:rsidP="00897EA3">
      <w:pPr>
        <w:jc w:val="center"/>
        <w:rPr>
          <w:rFonts w:ascii="Arial" w:hAnsi="Arial" w:cs="Arial"/>
        </w:rPr>
      </w:pPr>
      <w:r w:rsidRPr="00DD478A">
        <w:rPr>
          <w:rFonts w:ascii="Arial" w:hAnsi="Arial" w:cs="Arial"/>
          <w:noProof/>
        </w:rPr>
        <w:lastRenderedPageBreak/>
        <w:drawing>
          <wp:inline distT="0" distB="0" distL="0" distR="0" wp14:anchorId="54F25E73" wp14:editId="1C6FC3E2">
            <wp:extent cx="5486400" cy="2740660"/>
            <wp:effectExtent l="0" t="0" r="0" b="2540"/>
            <wp:docPr id="1" name="Picture 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rad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497D" w14:textId="77777777" w:rsidR="00897EA3" w:rsidRDefault="00897EA3">
      <w:pPr>
        <w:rPr>
          <w:rFonts w:ascii="Arial" w:hAnsi="Arial" w:cs="Arial"/>
        </w:rPr>
      </w:pPr>
    </w:p>
    <w:p w14:paraId="6906DEAB" w14:textId="180287F4" w:rsidR="00F96B3D" w:rsidRDefault="00844A84">
      <w:pPr>
        <w:rPr>
          <w:rFonts w:ascii="Arial" w:hAnsi="Arial" w:cs="Arial"/>
        </w:rPr>
      </w:pPr>
      <w:r>
        <w:rPr>
          <w:rFonts w:ascii="Arial" w:hAnsi="Arial" w:cs="Arial"/>
        </w:rPr>
        <w:t>Note how our statistics are recovering toward neutral expectations, but for soft sweeps the recovery seems to be happening much faster than for hard sweeps, which agrees with</w:t>
      </w:r>
      <w:r w:rsidR="00F96B3D">
        <w:rPr>
          <w:rFonts w:ascii="Arial" w:hAnsi="Arial" w:cs="Arial"/>
        </w:rPr>
        <w:t xml:space="preserve"> theory and intuition</w:t>
      </w:r>
      <w:r w:rsidR="00D37C9D">
        <w:rPr>
          <w:rFonts w:ascii="Arial" w:hAnsi="Arial" w:cs="Arial"/>
        </w:rPr>
        <w:t xml:space="preserve"> (again, see this paper if you are curious about this stuff: </w:t>
      </w:r>
      <w:hyperlink r:id="rId7" w:history="1">
        <w:r w:rsidR="00D37C9D" w:rsidRPr="00D162F3">
          <w:rPr>
            <w:rStyle w:val="Hyperlink"/>
            <w:rFonts w:ascii="Arial" w:hAnsi="Arial" w:cs="Arial"/>
          </w:rPr>
          <w:t>https://doi.org/10.1111/2041-210X.12808</w:t>
        </w:r>
      </w:hyperlink>
      <w:r w:rsidR="00D37C9D">
        <w:rPr>
          <w:rFonts w:ascii="Arial" w:hAnsi="Arial" w:cs="Arial"/>
        </w:rPr>
        <w:t>)</w:t>
      </w:r>
      <w:r w:rsidR="00F96B3D">
        <w:rPr>
          <w:rFonts w:ascii="Arial" w:hAnsi="Arial" w:cs="Arial"/>
        </w:rPr>
        <w:t>.</w:t>
      </w:r>
    </w:p>
    <w:p w14:paraId="5C7F6318" w14:textId="77777777" w:rsidR="00F96B3D" w:rsidRDefault="00F96B3D">
      <w:pPr>
        <w:rPr>
          <w:rFonts w:ascii="Arial" w:hAnsi="Arial" w:cs="Arial"/>
        </w:rPr>
      </w:pPr>
    </w:p>
    <w:p w14:paraId="28A9D127" w14:textId="3763A4D2" w:rsidR="00CA3E42" w:rsidRPr="00E47850" w:rsidRDefault="00101A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what you see doesn’t look anything like this, then </w:t>
      </w:r>
      <w:r w:rsidR="00844A84">
        <w:rPr>
          <w:rFonts w:ascii="Arial" w:hAnsi="Arial" w:cs="Arial"/>
        </w:rPr>
        <w:t>we</w:t>
      </w:r>
      <w:r>
        <w:rPr>
          <w:rFonts w:ascii="Arial" w:hAnsi="Arial" w:cs="Arial"/>
        </w:rPr>
        <w:t xml:space="preserve"> will have to troubleshoot before moving on</w:t>
      </w:r>
      <w:r w:rsidR="00CA3E42">
        <w:rPr>
          <w:rFonts w:ascii="Arial" w:hAnsi="Arial" w:cs="Arial"/>
        </w:rPr>
        <w:t>—which in our context generally means experimenting with different simulation parameters until finding a parameter combination that is more appropriate for your task</w:t>
      </w:r>
      <w:r>
        <w:rPr>
          <w:rFonts w:ascii="Arial" w:hAnsi="Arial" w:cs="Arial"/>
        </w:rPr>
        <w:t>. When using supervised machine learning methods, if there is something seriously wrong with your training data then there is no point in continuing</w:t>
      </w:r>
      <w:r w:rsidR="00F91919">
        <w:rPr>
          <w:rFonts w:ascii="Arial" w:hAnsi="Arial" w:cs="Arial"/>
        </w:rPr>
        <w:t xml:space="preserve"> until the issue has been </w:t>
      </w:r>
      <w:r w:rsidR="00D37C9D">
        <w:rPr>
          <w:rFonts w:ascii="Arial" w:hAnsi="Arial" w:cs="Arial"/>
        </w:rPr>
        <w:t>resolved</w:t>
      </w:r>
      <w:r>
        <w:rPr>
          <w:rFonts w:ascii="Arial" w:hAnsi="Arial" w:cs="Arial"/>
        </w:rPr>
        <w:t>.</w:t>
      </w:r>
    </w:p>
    <w:p w14:paraId="04FE403D" w14:textId="77777777" w:rsidR="00E47850" w:rsidRDefault="00E47850">
      <w:pPr>
        <w:rPr>
          <w:rFonts w:ascii="Arial" w:hAnsi="Arial" w:cs="Arial"/>
          <w:b/>
        </w:rPr>
      </w:pPr>
    </w:p>
    <w:p w14:paraId="2F9216BA" w14:textId="77777777" w:rsidR="005C41EF" w:rsidRPr="005C41EF" w:rsidRDefault="005C41EF" w:rsidP="005C41EF">
      <w:pPr>
        <w:rPr>
          <w:rFonts w:ascii="Arial" w:hAnsi="Arial" w:cs="Arial"/>
        </w:rPr>
      </w:pPr>
      <w:r>
        <w:rPr>
          <w:rFonts w:ascii="Arial" w:hAnsi="Arial" w:cs="Arial"/>
          <w:b/>
        </w:rPr>
        <w:t>Step 2</w:t>
      </w:r>
      <w:r w:rsidRPr="005C41EF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/>
        </w:rPr>
        <w:t>Training our classifier</w:t>
      </w:r>
    </w:p>
    <w:p w14:paraId="127EB59D" w14:textId="77777777" w:rsidR="005C41EF" w:rsidRDefault="005C41EF">
      <w:pPr>
        <w:rPr>
          <w:rFonts w:ascii="Arial" w:hAnsi="Arial" w:cs="Arial"/>
        </w:rPr>
      </w:pPr>
    </w:p>
    <w:p w14:paraId="220A0BEC" w14:textId="7B6F51E6" w:rsidR="005C41EF" w:rsidRDefault="00E47850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</w:t>
      </w:r>
      <w:r w:rsidR="005F4768">
        <w:rPr>
          <w:rFonts w:ascii="Arial" w:hAnsi="Arial" w:cs="Arial"/>
        </w:rPr>
        <w:t>we are ready to train our classifier. First, we have to compile our training data into sets of examples of each of our five classes. Recall that S/HIC’s five classes are hard sweeps, regions linked to hard sweeps, soft sweeps, regions linked to soft sweeps, and neutrally evolving regions.</w:t>
      </w:r>
      <w:r w:rsidR="00B53D3E">
        <w:rPr>
          <w:rFonts w:ascii="Arial" w:hAnsi="Arial" w:cs="Arial"/>
        </w:rPr>
        <w:t xml:space="preserve"> </w:t>
      </w:r>
      <w:r w:rsidR="007C4523">
        <w:rPr>
          <w:rFonts w:ascii="Arial" w:hAnsi="Arial" w:cs="Arial"/>
        </w:rPr>
        <w:t xml:space="preserve">The neutral evolution class corresponds to </w:t>
      </w:r>
      <w:r w:rsidR="007C4523" w:rsidRPr="00B53D3E">
        <w:rPr>
          <w:rFonts w:ascii="Courier" w:hAnsi="Courier" w:cs="Arial"/>
        </w:rPr>
        <w:t>neut.fvec</w:t>
      </w:r>
      <w:r w:rsidR="007C4523">
        <w:rPr>
          <w:rFonts w:ascii="Arial" w:hAnsi="Arial" w:cs="Arial"/>
        </w:rPr>
        <w:t xml:space="preserve">. </w:t>
      </w:r>
      <w:r w:rsidR="00B53D3E">
        <w:rPr>
          <w:rFonts w:ascii="Arial" w:hAnsi="Arial" w:cs="Arial"/>
        </w:rPr>
        <w:t xml:space="preserve">Our hard and soft sweeps correspond to our </w:t>
      </w:r>
      <w:r w:rsidR="00B53D3E" w:rsidRPr="00B53D3E">
        <w:rPr>
          <w:rFonts w:ascii="Courier" w:hAnsi="Courier" w:cs="Arial"/>
        </w:rPr>
        <w:t>hard_5.fvec</w:t>
      </w:r>
      <w:r w:rsidR="00B53D3E">
        <w:rPr>
          <w:rFonts w:ascii="Arial" w:hAnsi="Arial" w:cs="Arial"/>
        </w:rPr>
        <w:t xml:space="preserve"> and </w:t>
      </w:r>
      <w:r w:rsidR="00B53D3E" w:rsidRPr="00B53D3E">
        <w:rPr>
          <w:rFonts w:ascii="Courier" w:hAnsi="Courier" w:cs="Arial"/>
        </w:rPr>
        <w:t>soft_5.fvec</w:t>
      </w:r>
      <w:r w:rsidR="00B53D3E">
        <w:rPr>
          <w:rFonts w:ascii="Arial" w:hAnsi="Arial" w:cs="Arial"/>
        </w:rPr>
        <w:t xml:space="preserve"> files, respectively. The hard-linked and soft-linked classes actually correspond to all of the </w:t>
      </w:r>
      <w:r w:rsidR="00B53D3E" w:rsidRPr="00B53D3E">
        <w:rPr>
          <w:rFonts w:ascii="Courier" w:hAnsi="Courier" w:cs="Arial"/>
        </w:rPr>
        <w:t>hard_$x.fvec</w:t>
      </w:r>
      <w:r w:rsidR="00B53D3E">
        <w:rPr>
          <w:rFonts w:ascii="Arial" w:hAnsi="Arial" w:cs="Arial"/>
        </w:rPr>
        <w:t xml:space="preserve"> and </w:t>
      </w:r>
      <w:r w:rsidR="00B53D3E" w:rsidRPr="00B53D3E">
        <w:rPr>
          <w:rFonts w:ascii="Courier" w:hAnsi="Courier" w:cs="Arial"/>
        </w:rPr>
        <w:t>soft_$x.fvec</w:t>
      </w:r>
      <w:r w:rsidR="00B53D3E">
        <w:rPr>
          <w:rFonts w:ascii="Arial" w:hAnsi="Arial" w:cs="Arial"/>
        </w:rPr>
        <w:t xml:space="preserve"> files where </w:t>
      </w:r>
      <w:r w:rsidR="00B53D3E" w:rsidRPr="00B53D3E">
        <w:rPr>
          <w:rFonts w:ascii="Courier" w:hAnsi="Courier" w:cs="Arial"/>
        </w:rPr>
        <w:t>x</w:t>
      </w:r>
      <w:r w:rsidR="00B53D3E">
        <w:rPr>
          <w:rFonts w:ascii="Arial" w:hAnsi="Arial" w:cs="Arial"/>
        </w:rPr>
        <w:t xml:space="preserve"> is not equal to 5. We could just combine all of these together, but we generally (not always) want a balanced training set, so when combining these things we will have to downsample our “linked” examples.</w:t>
      </w:r>
      <w:r w:rsidR="00B04C0C">
        <w:rPr>
          <w:rFonts w:ascii="Arial" w:hAnsi="Arial" w:cs="Arial"/>
        </w:rPr>
        <w:t xml:space="preserve"> </w:t>
      </w:r>
      <w:r w:rsidR="00561EFF">
        <w:rPr>
          <w:rFonts w:ascii="Arial" w:hAnsi="Arial" w:cs="Arial"/>
        </w:rPr>
        <w:t>Only then can we run the script to train our classifier.</w:t>
      </w:r>
    </w:p>
    <w:p w14:paraId="4B480069" w14:textId="77777777" w:rsidR="00B04C0C" w:rsidRDefault="00B04C0C">
      <w:pPr>
        <w:rPr>
          <w:rFonts w:ascii="Arial" w:hAnsi="Arial" w:cs="Arial"/>
        </w:rPr>
      </w:pPr>
    </w:p>
    <w:p w14:paraId="50B1CCE1" w14:textId="69F43580" w:rsidR="00B04C0C" w:rsidRDefault="00B04C0C">
      <w:pPr>
        <w:rPr>
          <w:rFonts w:ascii="Arial" w:hAnsi="Arial" w:cs="Arial"/>
        </w:rPr>
      </w:pPr>
      <w:r>
        <w:rPr>
          <w:rFonts w:ascii="Arial" w:hAnsi="Arial" w:cs="Arial"/>
        </w:rPr>
        <w:t xml:space="preserve">Both of these tasks can be completed by simply running </w:t>
      </w:r>
      <w:r w:rsidRPr="00B04C0C">
        <w:rPr>
          <w:rFonts w:ascii="Courier" w:hAnsi="Courier" w:cs="Arial"/>
        </w:rPr>
        <w:t>2_train_classifier.sh</w:t>
      </w:r>
      <w:r>
        <w:rPr>
          <w:rFonts w:ascii="Arial" w:hAnsi="Arial" w:cs="Arial"/>
        </w:rPr>
        <w:t xml:space="preserve"> but let’s first take a look at what’s in here by running</w:t>
      </w:r>
    </w:p>
    <w:p w14:paraId="3BF3DB53" w14:textId="77777777" w:rsidR="00B04C0C" w:rsidRDefault="00B04C0C">
      <w:pPr>
        <w:rPr>
          <w:rFonts w:ascii="Arial" w:hAnsi="Arial" w:cs="Arial"/>
        </w:rPr>
      </w:pPr>
    </w:p>
    <w:p w14:paraId="3524B106" w14:textId="6136F7EF" w:rsidR="00B04C0C" w:rsidRPr="00434AEC" w:rsidRDefault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>cat 2_train_classifier.sh</w:t>
      </w:r>
    </w:p>
    <w:p w14:paraId="58B56270" w14:textId="77777777" w:rsidR="00B04C0C" w:rsidRDefault="00B04C0C">
      <w:pPr>
        <w:rPr>
          <w:rFonts w:ascii="Arial" w:hAnsi="Arial" w:cs="Arial"/>
        </w:rPr>
      </w:pPr>
    </w:p>
    <w:p w14:paraId="0C5DEE8F" w14:textId="1F78557D" w:rsidR="00B04C0C" w:rsidRDefault="00B04C0C">
      <w:pPr>
        <w:rPr>
          <w:rFonts w:ascii="Arial" w:hAnsi="Arial" w:cs="Arial"/>
        </w:rPr>
      </w:pPr>
      <w:r>
        <w:rPr>
          <w:rFonts w:ascii="Arial" w:hAnsi="Arial" w:cs="Arial"/>
        </w:rPr>
        <w:t>This prints the contents of the script to the terminal:</w:t>
      </w:r>
    </w:p>
    <w:p w14:paraId="4D004C34" w14:textId="77777777" w:rsidR="00B04C0C" w:rsidRDefault="00B04C0C">
      <w:pPr>
        <w:rPr>
          <w:rFonts w:ascii="Arial" w:hAnsi="Arial" w:cs="Arial"/>
        </w:rPr>
      </w:pPr>
    </w:p>
    <w:p w14:paraId="06118CBC" w14:textId="19F8BFEE" w:rsidR="00B04C0C" w:rsidRDefault="00B04C0C" w:rsidP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>#!/bin/bash</w:t>
      </w:r>
    </w:p>
    <w:p w14:paraId="76E7BFA9" w14:textId="77777777" w:rsidR="0025266B" w:rsidRPr="00434AEC" w:rsidRDefault="0025266B" w:rsidP="00B04C0C">
      <w:pPr>
        <w:rPr>
          <w:rFonts w:ascii="Courier" w:hAnsi="Courier" w:cs="Arial"/>
          <w:sz w:val="22"/>
          <w:szCs w:val="22"/>
        </w:rPr>
      </w:pPr>
    </w:p>
    <w:p w14:paraId="403CB256" w14:textId="450FFE1B" w:rsidR="00B04C0C" w:rsidRPr="00434AEC" w:rsidRDefault="00B04C0C" w:rsidP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># first</w:t>
      </w:r>
      <w:r w:rsidR="00CC657F">
        <w:rPr>
          <w:rFonts w:ascii="Courier" w:hAnsi="Courier" w:cs="Arial"/>
          <w:sz w:val="22"/>
          <w:szCs w:val="22"/>
        </w:rPr>
        <w:t>,</w:t>
      </w:r>
      <w:r w:rsidRPr="00434AEC">
        <w:rPr>
          <w:rFonts w:ascii="Courier" w:hAnsi="Courier" w:cs="Arial"/>
          <w:sz w:val="22"/>
          <w:szCs w:val="22"/>
        </w:rPr>
        <w:t xml:space="preserve"> create a directory to stash our training set</w:t>
      </w:r>
    </w:p>
    <w:p w14:paraId="6A50CC68" w14:textId="77777777" w:rsidR="00B04C0C" w:rsidRPr="00434AEC" w:rsidRDefault="00B04C0C" w:rsidP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>mkdir -p trainingSet</w:t>
      </w:r>
    </w:p>
    <w:p w14:paraId="7A228DDF" w14:textId="77777777" w:rsidR="00B04C0C" w:rsidRPr="00434AEC" w:rsidRDefault="00B04C0C" w:rsidP="00B04C0C">
      <w:pPr>
        <w:rPr>
          <w:rFonts w:ascii="Courier" w:hAnsi="Courier" w:cs="Arial"/>
          <w:sz w:val="22"/>
          <w:szCs w:val="22"/>
        </w:rPr>
      </w:pPr>
    </w:p>
    <w:p w14:paraId="01A2FD11" w14:textId="42A16A49" w:rsidR="00B04C0C" w:rsidRPr="00434AEC" w:rsidRDefault="00B04C0C" w:rsidP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># step 1: build our training set</w:t>
      </w:r>
    </w:p>
    <w:p w14:paraId="1F0530E7" w14:textId="7ACE382D" w:rsidR="00434AEC" w:rsidRDefault="00B04C0C" w:rsidP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>diploS</w:t>
      </w:r>
      <w:r w:rsidR="009F614D">
        <w:rPr>
          <w:rFonts w:ascii="Courier" w:hAnsi="Courier" w:cs="Arial"/>
          <w:sz w:val="22"/>
          <w:szCs w:val="22"/>
        </w:rPr>
        <w:t>HIC</w:t>
      </w:r>
      <w:r w:rsidRPr="00434AEC">
        <w:rPr>
          <w:rFonts w:ascii="Courier" w:hAnsi="Courier" w:cs="Arial"/>
          <w:sz w:val="22"/>
          <w:szCs w:val="22"/>
        </w:rPr>
        <w:t xml:space="preserve"> makeTrainingSets trainingFvec</w:t>
      </w:r>
      <w:r w:rsidR="007C4523" w:rsidRPr="00434AEC">
        <w:rPr>
          <w:rFonts w:ascii="Courier" w:hAnsi="Courier" w:cs="Arial"/>
          <w:sz w:val="22"/>
          <w:szCs w:val="22"/>
        </w:rPr>
        <w:t>s/neut.fvec</w:t>
      </w:r>
      <w:r w:rsidR="00434AEC">
        <w:rPr>
          <w:rFonts w:ascii="Courier" w:hAnsi="Courier" w:cs="Arial"/>
          <w:sz w:val="22"/>
          <w:szCs w:val="22"/>
        </w:rPr>
        <w:t xml:space="preserve"> \</w:t>
      </w:r>
    </w:p>
    <w:p w14:paraId="208DD31D" w14:textId="77777777" w:rsidR="00434AEC" w:rsidRDefault="007C4523" w:rsidP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 xml:space="preserve"> trainingFvecs/soft_ </w:t>
      </w:r>
      <w:r w:rsidR="00B04C0C" w:rsidRPr="00434AEC">
        <w:rPr>
          <w:rFonts w:ascii="Courier" w:hAnsi="Courier" w:cs="Arial"/>
          <w:sz w:val="22"/>
          <w:szCs w:val="22"/>
        </w:rPr>
        <w:t>trainingFvecs/hard_ 5 0,1,2,3,4,6,7,8,9,10</w:t>
      </w:r>
      <w:r w:rsidR="00434AEC">
        <w:rPr>
          <w:rFonts w:ascii="Courier" w:hAnsi="Courier" w:cs="Arial"/>
          <w:sz w:val="22"/>
          <w:szCs w:val="22"/>
        </w:rPr>
        <w:t xml:space="preserve"> \</w:t>
      </w:r>
    </w:p>
    <w:p w14:paraId="64D3237B" w14:textId="285002F2" w:rsidR="00B04C0C" w:rsidRPr="00434AEC" w:rsidRDefault="00B04C0C" w:rsidP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 xml:space="preserve"> trainingSet/</w:t>
      </w:r>
    </w:p>
    <w:p w14:paraId="0B02900B" w14:textId="77777777" w:rsidR="007C4523" w:rsidRPr="00434AEC" w:rsidRDefault="007C4523" w:rsidP="00B04C0C">
      <w:pPr>
        <w:rPr>
          <w:rFonts w:ascii="Courier" w:hAnsi="Courier" w:cs="Arial"/>
          <w:sz w:val="22"/>
          <w:szCs w:val="22"/>
        </w:rPr>
      </w:pPr>
    </w:p>
    <w:p w14:paraId="13050944" w14:textId="77777777" w:rsidR="00B04C0C" w:rsidRPr="00434AEC" w:rsidRDefault="00B04C0C" w:rsidP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># step 2: train our classifier</w:t>
      </w:r>
    </w:p>
    <w:p w14:paraId="418E54F4" w14:textId="022C4CD0" w:rsidR="00B04C0C" w:rsidRPr="007F1E6E" w:rsidRDefault="009F614D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>diploS</w:t>
      </w:r>
      <w:r>
        <w:rPr>
          <w:rFonts w:ascii="Courier" w:hAnsi="Courier" w:cs="Arial"/>
          <w:sz w:val="22"/>
          <w:szCs w:val="22"/>
        </w:rPr>
        <w:t>HIC</w:t>
      </w:r>
      <w:r w:rsidR="00B04C0C" w:rsidRPr="00434AEC">
        <w:rPr>
          <w:rFonts w:ascii="Courier" w:hAnsi="Courier" w:cs="Arial"/>
          <w:sz w:val="22"/>
          <w:szCs w:val="22"/>
        </w:rPr>
        <w:t xml:space="preserve"> train trainingSet/ trainingSet/ clf</w:t>
      </w:r>
    </w:p>
    <w:p w14:paraId="20EC0728" w14:textId="77777777" w:rsidR="007F1E6E" w:rsidRDefault="007F1E6E">
      <w:pPr>
        <w:rPr>
          <w:rFonts w:ascii="Arial" w:hAnsi="Arial" w:cs="Arial"/>
        </w:rPr>
      </w:pPr>
    </w:p>
    <w:p w14:paraId="4B1EC3FE" w14:textId="1CA5D513" w:rsidR="00B04C0C" w:rsidRDefault="00B04C0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two commands at the bottom compile our training set and then train our classifier, respectively. The </w:t>
      </w:r>
      <w:r w:rsidR="007C4523">
        <w:rPr>
          <w:rFonts w:ascii="Arial" w:hAnsi="Arial" w:cs="Arial"/>
        </w:rPr>
        <w:t>final</w:t>
      </w:r>
      <w:r>
        <w:rPr>
          <w:rFonts w:ascii="Arial" w:hAnsi="Arial" w:cs="Arial"/>
        </w:rPr>
        <w:t xml:space="preserve"> command is the more interesting one. It runs </w:t>
      </w:r>
      <w:r w:rsidRPr="00B04C0C">
        <w:rPr>
          <w:rFonts w:ascii="Courier" w:hAnsi="Courier" w:cs="Arial"/>
        </w:rPr>
        <w:t>diploSHIC</w:t>
      </w:r>
      <w:r>
        <w:rPr>
          <w:rFonts w:ascii="Arial" w:hAnsi="Arial" w:cs="Arial"/>
        </w:rPr>
        <w:t>’s “</w:t>
      </w:r>
      <w:r w:rsidRPr="00B04C0C">
        <w:rPr>
          <w:rFonts w:ascii="Courier" w:hAnsi="Courier" w:cs="Arial"/>
        </w:rPr>
        <w:t>train</w:t>
      </w:r>
      <w:r>
        <w:rPr>
          <w:rFonts w:ascii="Arial" w:hAnsi="Arial" w:cs="Arial"/>
        </w:rPr>
        <w:t>” command which takes three arguments: the path to a training set, the path to a test set, and the name of the classifier to be created.</w:t>
      </w:r>
      <w:r w:rsidR="00A76343">
        <w:rPr>
          <w:rFonts w:ascii="Arial" w:hAnsi="Arial" w:cs="Arial"/>
        </w:rPr>
        <w:t xml:space="preserve"> For now we are simply using our training data as the test set (which is not extremely helpful), and ignoring the accuracy on test data which </w:t>
      </w:r>
      <w:r w:rsidR="00A76343" w:rsidRPr="00A76343">
        <w:rPr>
          <w:rFonts w:ascii="Courier" w:hAnsi="Courier" w:cs="Arial"/>
        </w:rPr>
        <w:t>diploSHIC</w:t>
      </w:r>
      <w:r w:rsidR="00A76343">
        <w:rPr>
          <w:rFonts w:ascii="Arial" w:hAnsi="Arial" w:cs="Arial"/>
        </w:rPr>
        <w:t xml:space="preserve"> outputs after completing </w:t>
      </w:r>
      <w:r w:rsidR="005E0478">
        <w:rPr>
          <w:rFonts w:ascii="Arial" w:hAnsi="Arial" w:cs="Arial"/>
        </w:rPr>
        <w:t xml:space="preserve">its </w:t>
      </w:r>
      <w:r w:rsidR="00A76343">
        <w:rPr>
          <w:rFonts w:ascii="Arial" w:hAnsi="Arial" w:cs="Arial"/>
        </w:rPr>
        <w:t>training. Don’t fret about this for now, we will test our classifier soon enough!</w:t>
      </w:r>
    </w:p>
    <w:p w14:paraId="415CB558" w14:textId="77777777" w:rsidR="007F1E6E" w:rsidRDefault="007F1E6E">
      <w:pPr>
        <w:rPr>
          <w:rFonts w:ascii="Arial" w:hAnsi="Arial" w:cs="Arial"/>
        </w:rPr>
      </w:pPr>
    </w:p>
    <w:p w14:paraId="44CB2465" w14:textId="17527B1E" w:rsidR="0095456F" w:rsidRDefault="0000328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original </w:t>
      </w:r>
      <w:r w:rsidRPr="00003280">
        <w:rPr>
          <w:rFonts w:ascii="Courier" w:hAnsi="Courier" w:cs="Arial"/>
        </w:rPr>
        <w:t>S/HIC</w:t>
      </w:r>
      <w:r>
        <w:rPr>
          <w:rFonts w:ascii="Arial" w:hAnsi="Arial" w:cs="Arial"/>
        </w:rPr>
        <w:t xml:space="preserve"> simply </w:t>
      </w:r>
      <w:r w:rsidR="003A6C27">
        <w:rPr>
          <w:rFonts w:ascii="Arial" w:hAnsi="Arial" w:cs="Arial"/>
        </w:rPr>
        <w:t>threw</w:t>
      </w:r>
      <w:r>
        <w:rPr>
          <w:rFonts w:ascii="Arial" w:hAnsi="Arial" w:cs="Arial"/>
        </w:rPr>
        <w:t xml:space="preserve"> our features into a type or random forest called an Extra-Trees Classifier. </w:t>
      </w:r>
      <w:r w:rsidR="00B04C0C">
        <w:rPr>
          <w:rFonts w:ascii="Arial" w:hAnsi="Arial" w:cs="Arial"/>
        </w:rPr>
        <w:t xml:space="preserve">The </w:t>
      </w:r>
      <w:r w:rsidR="00B04C0C" w:rsidRPr="00B04C0C">
        <w:rPr>
          <w:rFonts w:ascii="Courier" w:hAnsi="Courier" w:cs="Arial"/>
        </w:rPr>
        <w:t>train</w:t>
      </w:r>
      <w:r w:rsidR="00B04C0C">
        <w:rPr>
          <w:rFonts w:ascii="Arial" w:hAnsi="Arial" w:cs="Arial"/>
        </w:rPr>
        <w:t xml:space="preserve"> command </w:t>
      </w:r>
      <w:r>
        <w:rPr>
          <w:rFonts w:ascii="Arial" w:hAnsi="Arial" w:cs="Arial"/>
        </w:rPr>
        <w:t>of th</w:t>
      </w:r>
      <w:r w:rsidR="0040562E">
        <w:rPr>
          <w:rFonts w:ascii="Arial" w:hAnsi="Arial" w:cs="Arial"/>
        </w:rPr>
        <w:t xml:space="preserve">e current </w:t>
      </w:r>
      <w:r>
        <w:rPr>
          <w:rFonts w:ascii="Arial" w:hAnsi="Arial" w:cs="Arial"/>
        </w:rPr>
        <w:t xml:space="preserve">version of </w:t>
      </w:r>
      <w:r w:rsidRPr="00003280">
        <w:rPr>
          <w:rFonts w:ascii="Courier" w:hAnsi="Courier" w:cs="Arial"/>
        </w:rPr>
        <w:t>S/HIC</w:t>
      </w:r>
      <w:r>
        <w:rPr>
          <w:rFonts w:ascii="Arial" w:hAnsi="Arial" w:cs="Arial"/>
        </w:rPr>
        <w:t xml:space="preserve"> does something a bit fancier. First, it </w:t>
      </w:r>
      <w:r w:rsidR="00B04C0C">
        <w:rPr>
          <w:rFonts w:ascii="Arial" w:hAnsi="Arial" w:cs="Arial"/>
        </w:rPr>
        <w:t>assembles our feature vector into a rectangular shape</w:t>
      </w:r>
      <w:r w:rsidR="00D06FAC">
        <w:rPr>
          <w:rFonts w:ascii="Arial" w:hAnsi="Arial" w:cs="Arial"/>
        </w:rPr>
        <w:t xml:space="preserve"> that looks something like this:</w:t>
      </w:r>
    </w:p>
    <w:p w14:paraId="4040018C" w14:textId="79BBD593" w:rsidR="0095456F" w:rsidRDefault="0095456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2A323E0" wp14:editId="686ECE55">
            <wp:extent cx="5486400" cy="167344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7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827B" w14:textId="77777777" w:rsidR="00C04D5F" w:rsidRDefault="00C04D5F">
      <w:pPr>
        <w:rPr>
          <w:rFonts w:ascii="Arial" w:hAnsi="Arial" w:cs="Arial"/>
        </w:rPr>
      </w:pPr>
    </w:p>
    <w:p w14:paraId="7DEE85D1" w14:textId="310B28D9" w:rsidR="0095456F" w:rsidRDefault="00C04D5F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Note how the </w:t>
      </w:r>
      <w:r w:rsidRPr="005F2A6F"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-axis corresponds to physical location along the chromosome, so convolutions across this dimension would capture changes in patterns of diversity across chromosomal space. </w:t>
      </w:r>
      <w:r w:rsidR="0095456F">
        <w:rPr>
          <w:rFonts w:ascii="Arial" w:hAnsi="Arial" w:cs="Arial"/>
        </w:rPr>
        <w:t xml:space="preserve">You also may not know what some of </w:t>
      </w:r>
      <w:r>
        <w:rPr>
          <w:rFonts w:ascii="Arial" w:hAnsi="Arial" w:cs="Arial"/>
        </w:rPr>
        <w:t>the statistics in this plot</w:t>
      </w:r>
      <w:r w:rsidR="0095456F">
        <w:rPr>
          <w:rFonts w:ascii="Arial" w:hAnsi="Arial" w:cs="Arial"/>
        </w:rPr>
        <w:t xml:space="preserve"> are. That’s okay. Feel free to ask me later or see this paper: </w:t>
      </w:r>
      <w:hyperlink r:id="rId9" w:history="1">
        <w:r w:rsidR="0095456F" w:rsidRPr="001C0B9E">
          <w:rPr>
            <w:rStyle w:val="Hyperlink"/>
            <w:rFonts w:ascii="Arial" w:hAnsi="Arial" w:cs="Arial"/>
          </w:rPr>
          <w:t>https://www.ncbi.nlm.nih.gov/pmc/articles/PMC5982824/</w:t>
        </w:r>
      </w:hyperlink>
      <w:r w:rsidR="0095456F">
        <w:rPr>
          <w:rFonts w:ascii="Arial" w:hAnsi="Arial" w:cs="Arial"/>
        </w:rPr>
        <w:t>.</w:t>
      </w:r>
    </w:p>
    <w:p w14:paraId="42909531" w14:textId="77777777" w:rsidR="0095456F" w:rsidRDefault="0095456F">
      <w:pPr>
        <w:rPr>
          <w:rFonts w:ascii="Arial" w:hAnsi="Arial" w:cs="Arial"/>
        </w:rPr>
      </w:pPr>
    </w:p>
    <w:p w14:paraId="7798058B" w14:textId="462B617D" w:rsidR="00613B02" w:rsidRDefault="0095456F">
      <w:pPr>
        <w:rPr>
          <w:rFonts w:ascii="Arial" w:hAnsi="Arial" w:cs="Arial"/>
        </w:rPr>
      </w:pPr>
      <w:r>
        <w:rPr>
          <w:rFonts w:ascii="Arial" w:hAnsi="Arial" w:cs="Arial"/>
        </w:rPr>
        <w:t>With our data in this arrangement, it is now possible to use</w:t>
      </w:r>
      <w:r w:rsidR="00B04C0C">
        <w:rPr>
          <w:rFonts w:ascii="Arial" w:hAnsi="Arial" w:cs="Arial"/>
        </w:rPr>
        <w:t xml:space="preserve"> a Convolutional Neural Network (a popular tool for image classification) to detect sweeps on the </w:t>
      </w:r>
      <w:r w:rsidR="00B04C0C">
        <w:rPr>
          <w:rFonts w:ascii="Arial" w:hAnsi="Arial" w:cs="Arial"/>
        </w:rPr>
        <w:lastRenderedPageBreak/>
        <w:t xml:space="preserve">basis of this </w:t>
      </w:r>
      <w:r w:rsidR="00A76343">
        <w:rPr>
          <w:rFonts w:ascii="Arial" w:hAnsi="Arial" w:cs="Arial"/>
        </w:rPr>
        <w:t>“image” of summary st</w:t>
      </w:r>
      <w:r w:rsidR="00613B02">
        <w:rPr>
          <w:rFonts w:ascii="Arial" w:hAnsi="Arial" w:cs="Arial"/>
        </w:rPr>
        <w:t xml:space="preserve">atistic values. </w:t>
      </w:r>
      <w:r w:rsidR="00FB465C">
        <w:rPr>
          <w:rFonts w:ascii="Arial" w:hAnsi="Arial" w:cs="Arial"/>
        </w:rPr>
        <w:t xml:space="preserve">It turns out this is slightly more accurate than the original random forest approach (any ideas </w:t>
      </w:r>
      <w:r w:rsidR="00437FD1">
        <w:rPr>
          <w:rFonts w:ascii="Arial" w:hAnsi="Arial" w:cs="Arial"/>
        </w:rPr>
        <w:t xml:space="preserve">as to </w:t>
      </w:r>
      <w:r w:rsidR="00FB465C">
        <w:rPr>
          <w:rFonts w:ascii="Arial" w:hAnsi="Arial" w:cs="Arial"/>
        </w:rPr>
        <w:t xml:space="preserve">why this might be?). </w:t>
      </w:r>
      <w:r w:rsidR="00613B02">
        <w:rPr>
          <w:rFonts w:ascii="Arial" w:hAnsi="Arial" w:cs="Arial"/>
        </w:rPr>
        <w:t>Go ahead and train your network by running ./</w:t>
      </w:r>
      <w:r w:rsidR="00613B02" w:rsidRPr="00B04C0C">
        <w:rPr>
          <w:rFonts w:ascii="Courier" w:hAnsi="Courier" w:cs="Arial"/>
        </w:rPr>
        <w:t>2_train_classifier.sh</w:t>
      </w:r>
    </w:p>
    <w:p w14:paraId="18992345" w14:textId="77777777" w:rsidR="00613B02" w:rsidRDefault="00613B02">
      <w:pPr>
        <w:rPr>
          <w:rFonts w:ascii="Arial" w:hAnsi="Arial" w:cs="Arial"/>
        </w:rPr>
      </w:pPr>
    </w:p>
    <w:p w14:paraId="38ECC3C6" w14:textId="346468DD" w:rsidR="00B04C0C" w:rsidRDefault="00A76343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Once the training is completed, you will see two new files in your working directory: </w:t>
      </w:r>
      <w:r w:rsidR="00B04C0C" w:rsidRPr="00A76343">
        <w:rPr>
          <w:rFonts w:ascii="Courier" w:hAnsi="Courier" w:cs="Arial"/>
        </w:rPr>
        <w:t>clf.json</w:t>
      </w:r>
      <w:r w:rsidR="00B04C0C">
        <w:rPr>
          <w:rFonts w:ascii="Arial" w:hAnsi="Arial" w:cs="Arial"/>
        </w:rPr>
        <w:t xml:space="preserve"> and </w:t>
      </w:r>
      <w:r w:rsidR="00B04C0C" w:rsidRPr="00A76343">
        <w:rPr>
          <w:rFonts w:ascii="Courier" w:hAnsi="Courier" w:cs="Arial"/>
        </w:rPr>
        <w:t>clf.weights.h5</w:t>
      </w:r>
      <w:r>
        <w:rPr>
          <w:rFonts w:ascii="Arial" w:hAnsi="Arial" w:cs="Arial"/>
        </w:rPr>
        <w:t>. These files contain the neural network architecture and network weights for our classifi</w:t>
      </w:r>
      <w:r w:rsidR="00D06FAC">
        <w:rPr>
          <w:rFonts w:ascii="Arial" w:hAnsi="Arial" w:cs="Arial"/>
        </w:rPr>
        <w:t>er</w:t>
      </w:r>
      <w:r w:rsidR="00D94C4C">
        <w:rPr>
          <w:rFonts w:ascii="Arial" w:hAnsi="Arial" w:cs="Arial"/>
        </w:rPr>
        <w:t>, respectively</w:t>
      </w:r>
      <w:r w:rsidR="00D06FAC">
        <w:rPr>
          <w:rFonts w:ascii="Arial" w:hAnsi="Arial" w:cs="Arial"/>
        </w:rPr>
        <w:t xml:space="preserve">; we can load these </w:t>
      </w:r>
      <w:r w:rsidR="003D4DAE">
        <w:rPr>
          <w:rFonts w:ascii="Arial" w:hAnsi="Arial" w:cs="Arial"/>
        </w:rPr>
        <w:t xml:space="preserve">files in </w:t>
      </w:r>
      <w:r w:rsidR="00D06FAC">
        <w:rPr>
          <w:rFonts w:ascii="Arial" w:hAnsi="Arial" w:cs="Arial"/>
        </w:rPr>
        <w:t>when classifying additional data sets in the ensuing steps.</w:t>
      </w:r>
    </w:p>
    <w:p w14:paraId="71A36868" w14:textId="77777777" w:rsidR="00101A4B" w:rsidRDefault="00101A4B">
      <w:pPr>
        <w:rPr>
          <w:rFonts w:ascii="Arial" w:hAnsi="Arial" w:cs="Arial"/>
        </w:rPr>
      </w:pPr>
    </w:p>
    <w:p w14:paraId="35B5C156" w14:textId="77777777" w:rsidR="001F06A9" w:rsidRDefault="001F06A9">
      <w:pPr>
        <w:rPr>
          <w:rFonts w:ascii="Arial" w:hAnsi="Arial" w:cs="Arial"/>
        </w:rPr>
      </w:pPr>
    </w:p>
    <w:p w14:paraId="23C80C56" w14:textId="2020D3FB" w:rsidR="00101A4B" w:rsidRPr="005C41EF" w:rsidRDefault="00101A4B" w:rsidP="00101A4B">
      <w:pPr>
        <w:rPr>
          <w:rFonts w:ascii="Arial" w:hAnsi="Arial" w:cs="Arial"/>
        </w:rPr>
      </w:pPr>
      <w:r>
        <w:rPr>
          <w:rFonts w:ascii="Arial" w:hAnsi="Arial" w:cs="Arial"/>
          <w:b/>
        </w:rPr>
        <w:t>Step 3</w:t>
      </w:r>
      <w:r w:rsidRPr="005C41EF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/>
        </w:rPr>
        <w:t>Testing our classifier</w:t>
      </w:r>
    </w:p>
    <w:p w14:paraId="24E94350" w14:textId="77777777" w:rsidR="00101A4B" w:rsidRDefault="00101A4B">
      <w:pPr>
        <w:rPr>
          <w:rFonts w:ascii="Arial" w:hAnsi="Arial" w:cs="Arial"/>
        </w:rPr>
      </w:pPr>
    </w:p>
    <w:p w14:paraId="091AA7EE" w14:textId="169A8843" w:rsidR="00636968" w:rsidRDefault="00636968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for the most important step in the process: testing. This is especially important because machine learning methods are typically (but not always) less interpretable that model-based statistical approaches. So the only way to convince ourselves that our classifier is working is by </w:t>
      </w:r>
      <w:r w:rsidR="007F1B02">
        <w:rPr>
          <w:rFonts w:ascii="Arial" w:hAnsi="Arial" w:cs="Arial"/>
        </w:rPr>
        <w:t xml:space="preserve">extensive </w:t>
      </w:r>
      <w:r>
        <w:rPr>
          <w:rFonts w:ascii="Arial" w:hAnsi="Arial" w:cs="Arial"/>
        </w:rPr>
        <w:t>testing.</w:t>
      </w:r>
      <w:r w:rsidR="00784089">
        <w:rPr>
          <w:rFonts w:ascii="Arial" w:hAnsi="Arial" w:cs="Arial"/>
        </w:rPr>
        <w:t xml:space="preserve"> It is not surprising then </w:t>
      </w:r>
      <w:r w:rsidR="00D72729">
        <w:rPr>
          <w:rFonts w:ascii="Arial" w:hAnsi="Arial" w:cs="Arial"/>
        </w:rPr>
        <w:t>that</w:t>
      </w:r>
      <w:r w:rsidR="00784089">
        <w:rPr>
          <w:rFonts w:ascii="Arial" w:hAnsi="Arial" w:cs="Arial"/>
        </w:rPr>
        <w:t xml:space="preserve"> researchers in the field of machine learning are obsessive about testing and have annual competitions applying state-of-the art methods to a variety of standardized test sets to see where each of them excels or fails</w:t>
      </w:r>
      <w:r w:rsidR="0058773D">
        <w:rPr>
          <w:rFonts w:ascii="Arial" w:hAnsi="Arial" w:cs="Arial"/>
        </w:rPr>
        <w:t>. We in pop</w:t>
      </w:r>
      <w:r w:rsidR="00784089">
        <w:rPr>
          <w:rFonts w:ascii="Arial" w:hAnsi="Arial" w:cs="Arial"/>
        </w:rPr>
        <w:t xml:space="preserve"> gen could learn a lot from them</w:t>
      </w:r>
      <w:r w:rsidR="0058773D">
        <w:rPr>
          <w:rFonts w:ascii="Arial" w:hAnsi="Arial" w:cs="Arial"/>
        </w:rPr>
        <w:t>!</w:t>
      </w:r>
    </w:p>
    <w:p w14:paraId="378603DB" w14:textId="77777777" w:rsidR="00636968" w:rsidRDefault="00636968">
      <w:pPr>
        <w:rPr>
          <w:rFonts w:ascii="Arial" w:hAnsi="Arial" w:cs="Arial"/>
        </w:rPr>
      </w:pPr>
    </w:p>
    <w:p w14:paraId="0417DC2D" w14:textId="1497B216" w:rsidR="00636968" w:rsidRDefault="00D72729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now we will just test on one simulated test set. </w:t>
      </w:r>
      <w:r w:rsidR="00636968">
        <w:rPr>
          <w:rFonts w:ascii="Arial" w:hAnsi="Arial" w:cs="Arial"/>
        </w:rPr>
        <w:t xml:space="preserve">Ideally we should also test on a few other simulated data sets, perhaps with parameter values </w:t>
      </w:r>
      <w:r>
        <w:rPr>
          <w:rFonts w:ascii="Arial" w:hAnsi="Arial" w:cs="Arial"/>
        </w:rPr>
        <w:t>depart from those used in generating our</w:t>
      </w:r>
      <w:r w:rsidR="00636968">
        <w:rPr>
          <w:rFonts w:ascii="Arial" w:hAnsi="Arial" w:cs="Arial"/>
        </w:rPr>
        <w:t xml:space="preserve"> training data</w:t>
      </w:r>
      <w:r>
        <w:rPr>
          <w:rFonts w:ascii="Arial" w:hAnsi="Arial" w:cs="Arial"/>
        </w:rPr>
        <w:t xml:space="preserve"> in various ways</w:t>
      </w:r>
      <w:r w:rsidR="00636968">
        <w:rPr>
          <w:rFonts w:ascii="Arial" w:hAnsi="Arial" w:cs="Arial"/>
        </w:rPr>
        <w:t>. In this way we can get a feel for our classifier’s robustness to model misspecification.</w:t>
      </w:r>
    </w:p>
    <w:p w14:paraId="04DACDCE" w14:textId="77777777" w:rsidR="00613B02" w:rsidRDefault="00613B02">
      <w:pPr>
        <w:rPr>
          <w:rFonts w:ascii="Arial" w:hAnsi="Arial" w:cs="Arial"/>
        </w:rPr>
      </w:pPr>
    </w:p>
    <w:p w14:paraId="37A93EFA" w14:textId="5F4A16B6" w:rsidR="008E504C" w:rsidRDefault="00613B02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Anyway, the commands for doing this are in </w:t>
      </w:r>
      <w:r w:rsidRPr="00BF0598">
        <w:rPr>
          <w:rFonts w:ascii="Courier" w:hAnsi="Courier" w:cs="Arial"/>
        </w:rPr>
        <w:t>3_test_classifier.sh</w:t>
      </w:r>
      <w:r w:rsidR="00BF0598">
        <w:rPr>
          <w:rFonts w:ascii="Arial" w:hAnsi="Arial" w:cs="Arial"/>
        </w:rPr>
        <w:t xml:space="preserve">. The key command is the script </w:t>
      </w:r>
      <w:r w:rsidR="00BF0598" w:rsidRPr="00A83E67">
        <w:rPr>
          <w:rFonts w:ascii="Courier" w:hAnsi="Courier" w:cs="Arial"/>
        </w:rPr>
        <w:t>testClassifierAndPlotConfusionMatrix.py</w:t>
      </w:r>
      <w:r w:rsidR="00BF0598">
        <w:rPr>
          <w:rFonts w:ascii="Arial" w:hAnsi="Arial" w:cs="Arial"/>
        </w:rPr>
        <w:t xml:space="preserve"> which we will use to visualize our accuracy (you don’t have to look through this script as it is not the cleanest piece of code in the world—I blame </w:t>
      </w:r>
      <w:r w:rsidR="00BF0598" w:rsidRPr="00A83E67">
        <w:rPr>
          <w:rFonts w:ascii="Courier" w:hAnsi="Courier" w:cs="Arial"/>
        </w:rPr>
        <w:t>matplotlib</w:t>
      </w:r>
      <w:r w:rsidR="00BF0598">
        <w:rPr>
          <w:rFonts w:ascii="Arial" w:hAnsi="Arial" w:cs="Arial"/>
        </w:rPr>
        <w:t xml:space="preserve">). The results will be written to </w:t>
      </w:r>
      <w:r w:rsidR="00BF0598" w:rsidRPr="00BF0598">
        <w:rPr>
          <w:rFonts w:ascii="Courier" w:hAnsi="Courier" w:cs="Arial"/>
        </w:rPr>
        <w:t>covfefe.pdf</w:t>
      </w:r>
      <w:r w:rsidR="008E504C">
        <w:rPr>
          <w:rFonts w:ascii="Arial" w:hAnsi="Arial" w:cs="Arial"/>
        </w:rPr>
        <w:t xml:space="preserve"> (sorry, </w:t>
      </w:r>
      <w:r w:rsidR="00F1208C">
        <w:rPr>
          <w:rFonts w:ascii="Arial" w:hAnsi="Arial" w:cs="Arial"/>
        </w:rPr>
        <w:t xml:space="preserve">tired </w:t>
      </w:r>
      <w:r w:rsidR="008E504C">
        <w:rPr>
          <w:rFonts w:ascii="Arial" w:hAnsi="Arial" w:cs="Arial"/>
        </w:rPr>
        <w:t>American joke)</w:t>
      </w:r>
      <w:r w:rsidR="00BF0598">
        <w:rPr>
          <w:rFonts w:ascii="Arial" w:hAnsi="Arial" w:cs="Arial"/>
        </w:rPr>
        <w:t xml:space="preserve">. Go ahead and run the </w:t>
      </w:r>
      <w:r w:rsidR="00BF0598" w:rsidRPr="00BF0598">
        <w:rPr>
          <w:rFonts w:ascii="Courier" w:hAnsi="Courier" w:cs="Arial"/>
        </w:rPr>
        <w:t>bash</w:t>
      </w:r>
      <w:r w:rsidR="00BF0598">
        <w:rPr>
          <w:rFonts w:ascii="Arial" w:hAnsi="Arial" w:cs="Arial"/>
        </w:rPr>
        <w:t xml:space="preserve"> script, and let’s ta</w:t>
      </w:r>
      <w:r w:rsidR="008E504C">
        <w:rPr>
          <w:rFonts w:ascii="Arial" w:hAnsi="Arial" w:cs="Arial"/>
        </w:rPr>
        <w:t xml:space="preserve">ke a look at the resulting plot, which should look something like </w:t>
      </w:r>
      <w:r w:rsidR="00B82544">
        <w:rPr>
          <w:rFonts w:ascii="Arial" w:hAnsi="Arial" w:cs="Arial"/>
        </w:rPr>
        <w:t>the image below</w:t>
      </w:r>
      <w:r w:rsidR="008E504C">
        <w:rPr>
          <w:rFonts w:ascii="Arial" w:hAnsi="Arial" w:cs="Arial"/>
        </w:rPr>
        <w:t>:</w:t>
      </w:r>
    </w:p>
    <w:p w14:paraId="72689C67" w14:textId="77777777" w:rsidR="00CC657F" w:rsidRDefault="00CC657F">
      <w:pPr>
        <w:rPr>
          <w:rFonts w:ascii="Arial" w:hAnsi="Arial" w:cs="Arial"/>
        </w:rPr>
      </w:pPr>
    </w:p>
    <w:p w14:paraId="0C07CCE5" w14:textId="20E683A4" w:rsidR="008E504C" w:rsidRDefault="00F746F7">
      <w:pPr>
        <w:rPr>
          <w:rFonts w:ascii="Arial" w:hAnsi="Arial" w:cs="Arial"/>
        </w:rPr>
      </w:pPr>
      <w:r w:rsidRPr="00F746F7">
        <w:rPr>
          <w:rFonts w:ascii="Arial" w:hAnsi="Arial" w:cs="Arial"/>
          <w:noProof/>
        </w:rPr>
        <w:lastRenderedPageBreak/>
        <w:drawing>
          <wp:inline distT="0" distB="0" distL="0" distR="0" wp14:anchorId="4654EA91" wp14:editId="1CA1B8C1">
            <wp:extent cx="5486400" cy="4392295"/>
            <wp:effectExtent l="0" t="0" r="0" b="190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1E7F" w14:textId="77777777" w:rsidR="008E504C" w:rsidRDefault="008E504C">
      <w:pPr>
        <w:rPr>
          <w:rFonts w:ascii="Arial" w:hAnsi="Arial" w:cs="Arial"/>
        </w:rPr>
      </w:pPr>
    </w:p>
    <w:p w14:paraId="5CE3A3D7" w14:textId="047AFD6B" w:rsidR="008E504C" w:rsidRDefault="008E504C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call this a confusion matrix, not because it should be confusing for you, but because it shows the manner in which a classifier might tend to get confused. Spend some time with this figure </w:t>
      </w:r>
      <w:r w:rsidR="00703A91">
        <w:rPr>
          <w:rFonts w:ascii="Arial" w:hAnsi="Arial" w:cs="Arial"/>
        </w:rPr>
        <w:t>to see how the classifier is behaving on the test data</w:t>
      </w:r>
      <w:r>
        <w:rPr>
          <w:rFonts w:ascii="Arial" w:hAnsi="Arial" w:cs="Arial"/>
        </w:rPr>
        <w:t>. How do you think the classifier is doing? What are its strengths</w:t>
      </w:r>
      <w:r w:rsidR="00891025">
        <w:rPr>
          <w:rFonts w:ascii="Arial" w:hAnsi="Arial" w:cs="Arial"/>
        </w:rPr>
        <w:t xml:space="preserve"> and </w:t>
      </w:r>
      <w:r>
        <w:rPr>
          <w:rFonts w:ascii="Arial" w:hAnsi="Arial" w:cs="Arial"/>
        </w:rPr>
        <w:t>weaknesses?</w:t>
      </w:r>
      <w:r w:rsidR="008426BE">
        <w:rPr>
          <w:rFonts w:ascii="Arial" w:hAnsi="Arial" w:cs="Arial"/>
        </w:rPr>
        <w:t xml:space="preserve"> Confusion matrices are a very useful tool so let me know if you are having trouble following it so I can help you out.</w:t>
      </w:r>
    </w:p>
    <w:p w14:paraId="2CC2A4A0" w14:textId="77777777" w:rsidR="000A56FB" w:rsidRDefault="000A56FB">
      <w:pPr>
        <w:rPr>
          <w:rFonts w:ascii="Arial" w:hAnsi="Arial" w:cs="Arial"/>
        </w:rPr>
      </w:pPr>
    </w:p>
    <w:p w14:paraId="5E20E7D3" w14:textId="77777777" w:rsidR="00B82544" w:rsidRDefault="00B82544">
      <w:pPr>
        <w:rPr>
          <w:rFonts w:ascii="Arial" w:hAnsi="Arial" w:cs="Arial"/>
        </w:rPr>
      </w:pPr>
    </w:p>
    <w:p w14:paraId="42324F76" w14:textId="1E3C76B1" w:rsidR="000A56FB" w:rsidRDefault="000A56FB">
      <w:pPr>
        <w:rPr>
          <w:rFonts w:ascii="Arial" w:hAnsi="Arial" w:cs="Arial"/>
          <w:b/>
        </w:rPr>
      </w:pPr>
      <w:r w:rsidRPr="000A56FB">
        <w:rPr>
          <w:rFonts w:ascii="Arial" w:hAnsi="Arial" w:cs="Arial"/>
          <w:b/>
        </w:rPr>
        <w:t>Step 4: Finally, run our classifier on real data</w:t>
      </w:r>
    </w:p>
    <w:p w14:paraId="06C2FC1F" w14:textId="77777777" w:rsidR="00B54ECB" w:rsidRDefault="00B54ECB">
      <w:pPr>
        <w:rPr>
          <w:rFonts w:ascii="Arial" w:hAnsi="Arial" w:cs="Arial"/>
          <w:b/>
        </w:rPr>
      </w:pPr>
    </w:p>
    <w:p w14:paraId="014EE57E" w14:textId="65053E06" w:rsidR="00B54ECB" w:rsidRPr="00891025" w:rsidRDefault="002E574E">
      <w:pPr>
        <w:rPr>
          <w:rFonts w:ascii="Courier" w:hAnsi="Courier" w:cs="Arial"/>
          <w:sz w:val="22"/>
          <w:szCs w:val="22"/>
        </w:rPr>
      </w:pPr>
      <w:r>
        <w:rPr>
          <w:rFonts w:ascii="Arial" w:hAnsi="Arial" w:cs="Arial"/>
        </w:rPr>
        <w:t xml:space="preserve">Now we are ready to apply this thing to some real data. </w:t>
      </w:r>
      <w:r w:rsidRPr="002662C8">
        <w:rPr>
          <w:rFonts w:ascii="Courier" w:hAnsi="Courier" w:cs="Arial"/>
        </w:rPr>
        <w:t>diploSHIC</w:t>
      </w:r>
      <w:r>
        <w:rPr>
          <w:rFonts w:ascii="Arial" w:hAnsi="Arial" w:cs="Arial"/>
        </w:rPr>
        <w:t xml:space="preserve"> takes input data in </w:t>
      </w:r>
      <w:r w:rsidR="002662C8" w:rsidRPr="002662C8">
        <w:rPr>
          <w:rFonts w:ascii="Courier" w:hAnsi="Courier" w:cs="Arial"/>
        </w:rPr>
        <w:t>VCF</w:t>
      </w:r>
      <w:r>
        <w:rPr>
          <w:rFonts w:ascii="Arial" w:hAnsi="Arial" w:cs="Arial"/>
        </w:rPr>
        <w:t xml:space="preserve"> format, and I have set aside a reasonably small dataset here</w:t>
      </w:r>
      <w:r w:rsidR="00FC0C5D">
        <w:rPr>
          <w:rFonts w:ascii="Arial" w:hAnsi="Arial" w:cs="Arial"/>
        </w:rPr>
        <w:t xml:space="preserve"> (it is actually the same one we used the other day but I copied it over for simplicity)</w:t>
      </w:r>
      <w:r>
        <w:rPr>
          <w:rFonts w:ascii="Arial" w:hAnsi="Arial" w:cs="Arial"/>
        </w:rPr>
        <w:t xml:space="preserve">: </w:t>
      </w:r>
      <w:r w:rsidR="00FC0C5D">
        <w:rPr>
          <w:rFonts w:ascii="Courier" w:hAnsi="Courier" w:cs="Arial"/>
          <w:sz w:val="22"/>
          <w:szCs w:val="22"/>
        </w:rPr>
        <w:t>../</w:t>
      </w:r>
      <w:r w:rsidRPr="00891025">
        <w:rPr>
          <w:rFonts w:ascii="Courier" w:hAnsi="Courier" w:cs="Arial"/>
          <w:sz w:val="22"/>
          <w:szCs w:val="22"/>
        </w:rPr>
        <w:t>preCookedData/CEU50.chr2LCT.phase3_shapeit2_mvncall_integrated_v5a.20130502.genotypes.vcf.gz</w:t>
      </w:r>
    </w:p>
    <w:p w14:paraId="6406E3D1" w14:textId="77777777" w:rsidR="002E574E" w:rsidRDefault="002E574E">
      <w:pPr>
        <w:rPr>
          <w:rFonts w:ascii="Arial" w:hAnsi="Arial" w:cs="Arial"/>
        </w:rPr>
      </w:pPr>
    </w:p>
    <w:p w14:paraId="775EA4C9" w14:textId="175A1340" w:rsidR="002E574E" w:rsidRDefault="00E66564">
      <w:pPr>
        <w:rPr>
          <w:rFonts w:ascii="Arial" w:hAnsi="Arial" w:cs="Arial"/>
        </w:rPr>
      </w:pPr>
      <w:r w:rsidRPr="00E66564">
        <w:rPr>
          <w:rFonts w:ascii="Courier" w:hAnsi="Courier" w:cs="Arial"/>
        </w:rPr>
        <w:t>4_apply_to_data.sh</w:t>
      </w:r>
      <w:r w:rsidR="002E574E">
        <w:rPr>
          <w:rFonts w:ascii="Arial" w:hAnsi="Arial" w:cs="Arial"/>
        </w:rPr>
        <w:t xml:space="preserve"> has an example command for how to calculate summary statistics on these data, but this can take a while so I have gone ahead and calculated these for you. So you can </w:t>
      </w:r>
      <w:r w:rsidR="00100B14">
        <w:rPr>
          <w:rFonts w:ascii="Arial" w:hAnsi="Arial" w:cs="Arial"/>
        </w:rPr>
        <w:t xml:space="preserve">use this pre-made input </w:t>
      </w:r>
      <w:r w:rsidR="00100B14" w:rsidRPr="00100B14">
        <w:rPr>
          <w:rFonts w:ascii="Courier" w:hAnsi="Courier" w:cs="Arial"/>
        </w:rPr>
        <w:t>.fvec</w:t>
      </w:r>
      <w:r w:rsidR="00100B14">
        <w:rPr>
          <w:rFonts w:ascii="Arial" w:hAnsi="Arial" w:cs="Arial"/>
        </w:rPr>
        <w:t xml:space="preserve"> file as </w:t>
      </w:r>
      <w:r w:rsidR="00100B14">
        <w:rPr>
          <w:rFonts w:ascii="Arial" w:hAnsi="Arial" w:cs="Arial"/>
        </w:rPr>
        <w:lastRenderedPageBreak/>
        <w:t xml:space="preserve">specified </w:t>
      </w:r>
      <w:r w:rsidR="002E574E">
        <w:rPr>
          <w:rFonts w:ascii="Arial" w:hAnsi="Arial" w:cs="Arial"/>
        </w:rPr>
        <w:t xml:space="preserve">in the </w:t>
      </w:r>
      <w:r w:rsidR="002E574E" w:rsidRPr="002E574E">
        <w:rPr>
          <w:rFonts w:ascii="Courier" w:hAnsi="Courier" w:cs="Arial"/>
        </w:rPr>
        <w:t>bash</w:t>
      </w:r>
      <w:r w:rsidR="002E574E">
        <w:rPr>
          <w:rFonts w:ascii="Arial" w:hAnsi="Arial" w:cs="Arial"/>
        </w:rPr>
        <w:t xml:space="preserve"> script </w:t>
      </w:r>
      <w:r w:rsidR="005E509D">
        <w:rPr>
          <w:rFonts w:ascii="Arial" w:hAnsi="Arial" w:cs="Arial"/>
        </w:rPr>
        <w:t xml:space="preserve">(again, you can take a look using </w:t>
      </w:r>
      <w:r w:rsidR="005E509D" w:rsidRPr="005E509D">
        <w:rPr>
          <w:rFonts w:ascii="Courier" w:hAnsi="Courier" w:cs="Arial"/>
        </w:rPr>
        <w:t>cat</w:t>
      </w:r>
      <w:r w:rsidR="005E509D">
        <w:rPr>
          <w:rFonts w:ascii="Arial" w:hAnsi="Arial" w:cs="Arial"/>
        </w:rPr>
        <w:t xml:space="preserve">) </w:t>
      </w:r>
      <w:r w:rsidR="00100B14">
        <w:rPr>
          <w:rFonts w:ascii="Arial" w:hAnsi="Arial" w:cs="Arial"/>
        </w:rPr>
        <w:t>when</w:t>
      </w:r>
      <w:r w:rsidR="002E574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running the classification step.</w:t>
      </w:r>
    </w:p>
    <w:p w14:paraId="7130777A" w14:textId="77777777" w:rsidR="005A5920" w:rsidRDefault="005A5920">
      <w:pPr>
        <w:rPr>
          <w:rFonts w:ascii="Arial" w:hAnsi="Arial" w:cs="Arial"/>
        </w:rPr>
      </w:pPr>
    </w:p>
    <w:p w14:paraId="505E06EA" w14:textId="4623E7D6" w:rsidR="0001642F" w:rsidRDefault="005A5920">
      <w:pPr>
        <w:rPr>
          <w:rFonts w:ascii="Arial" w:hAnsi="Arial" w:cs="Arial"/>
        </w:rPr>
      </w:pPr>
      <w:r>
        <w:rPr>
          <w:rFonts w:ascii="Arial" w:hAnsi="Arial" w:cs="Arial"/>
        </w:rPr>
        <w:t xml:space="preserve">You should then have a file called </w:t>
      </w:r>
      <w:r w:rsidRPr="005A5920">
        <w:rPr>
          <w:rFonts w:ascii="Courier" w:hAnsi="Courier" w:cs="Arial"/>
        </w:rPr>
        <w:t>real_preds.txt</w:t>
      </w:r>
      <w:r>
        <w:rPr>
          <w:rFonts w:ascii="Arial" w:hAnsi="Arial" w:cs="Arial"/>
        </w:rPr>
        <w:t xml:space="preserve"> which contains the classifier</w:t>
      </w:r>
      <w:r w:rsidR="00D95AA1">
        <w:rPr>
          <w:rFonts w:ascii="Arial" w:hAnsi="Arial" w:cs="Arial"/>
        </w:rPr>
        <w:t>’</w:t>
      </w:r>
      <w:r>
        <w:rPr>
          <w:rFonts w:ascii="Arial" w:hAnsi="Arial" w:cs="Arial"/>
        </w:rPr>
        <w:t xml:space="preserve">s predictions. </w:t>
      </w:r>
      <w:r w:rsidR="009A5D0B">
        <w:rPr>
          <w:rFonts w:ascii="Arial" w:hAnsi="Arial" w:cs="Arial"/>
        </w:rPr>
        <w:t xml:space="preserve">If you want to </w:t>
      </w:r>
      <w:r w:rsidR="0001642F">
        <w:rPr>
          <w:rFonts w:ascii="Arial" w:hAnsi="Arial" w:cs="Arial"/>
        </w:rPr>
        <w:t xml:space="preserve">see which regions the </w:t>
      </w:r>
      <w:r w:rsidR="0001642F" w:rsidRPr="0001642F">
        <w:rPr>
          <w:rFonts w:ascii="Courier" w:hAnsi="Courier" w:cs="Arial"/>
        </w:rPr>
        <w:t>diploSHIC</w:t>
      </w:r>
      <w:r w:rsidR="0001642F">
        <w:rPr>
          <w:rFonts w:ascii="Arial" w:hAnsi="Arial" w:cs="Arial"/>
        </w:rPr>
        <w:t xml:space="preserve"> classifier thought were sweeps, we can easily convert our output into a </w:t>
      </w:r>
      <w:r w:rsidR="0001642F" w:rsidRPr="0001642F">
        <w:rPr>
          <w:rFonts w:ascii="Courier" w:hAnsi="Courier" w:cs="Arial"/>
        </w:rPr>
        <w:t>.bed</w:t>
      </w:r>
      <w:r w:rsidR="0001642F">
        <w:rPr>
          <w:rFonts w:ascii="Arial" w:hAnsi="Arial" w:cs="Arial"/>
        </w:rPr>
        <w:t xml:space="preserve"> file with the locations of these regions. This bash command will get the job done:</w:t>
      </w:r>
    </w:p>
    <w:p w14:paraId="0F8E00C6" w14:textId="77777777" w:rsidR="0001642F" w:rsidRDefault="0001642F">
      <w:pPr>
        <w:rPr>
          <w:rFonts w:ascii="Arial" w:hAnsi="Arial" w:cs="Arial"/>
        </w:rPr>
      </w:pPr>
    </w:p>
    <w:p w14:paraId="5063A717" w14:textId="161AEA33" w:rsidR="0001642F" w:rsidRPr="0001642F" w:rsidRDefault="0001642F">
      <w:pPr>
        <w:rPr>
          <w:rFonts w:ascii="Courier" w:hAnsi="Courier" w:cs="Arial"/>
        </w:rPr>
      </w:pPr>
      <w:r w:rsidRPr="0001642F">
        <w:rPr>
          <w:rFonts w:ascii="Courier" w:hAnsi="Courier" w:cs="Arial"/>
        </w:rPr>
        <w:t>egrep "hard|soft" real_preds.txt | tail -n +2 | awk '{printf "%s\t%s\t%s\n", $1, $2-1, $3}'</w:t>
      </w:r>
    </w:p>
    <w:p w14:paraId="4A445D6B" w14:textId="77777777" w:rsidR="0001642F" w:rsidRDefault="0001642F">
      <w:pPr>
        <w:rPr>
          <w:rFonts w:ascii="Arial" w:hAnsi="Arial" w:cs="Arial"/>
        </w:rPr>
      </w:pPr>
    </w:p>
    <w:p w14:paraId="691DDB92" w14:textId="33EF7333" w:rsidR="0001642F" w:rsidRDefault="0001642F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8B5683">
        <w:rPr>
          <w:rFonts w:ascii="Courier" w:hAnsi="Courier" w:cs="Arial"/>
        </w:rPr>
        <w:t>egrep</w:t>
      </w:r>
      <w:r>
        <w:rPr>
          <w:rFonts w:ascii="Arial" w:hAnsi="Arial" w:cs="Arial"/>
        </w:rPr>
        <w:t xml:space="preserve"> command here pulls out all lines in </w:t>
      </w:r>
      <w:r w:rsidRPr="008B5683">
        <w:rPr>
          <w:rFonts w:ascii="Courier" w:hAnsi="Courier" w:cs="Arial"/>
        </w:rPr>
        <w:t>real_preds.txt</w:t>
      </w:r>
      <w:r>
        <w:rPr>
          <w:rFonts w:ascii="Arial" w:hAnsi="Arial" w:cs="Arial"/>
        </w:rPr>
        <w:t xml:space="preserve"> that have the word “hard” or “soft”. The output of this command is then piped into tail, which we use to print out only lines 2 and beyond (hence the +2). This is then piped into an </w:t>
      </w:r>
      <w:r w:rsidRPr="008B5683">
        <w:rPr>
          <w:rFonts w:ascii="Courier" w:hAnsi="Courier" w:cs="Arial"/>
        </w:rPr>
        <w:t>awk</w:t>
      </w:r>
      <w:r>
        <w:rPr>
          <w:rFonts w:ascii="Arial" w:hAnsi="Arial" w:cs="Arial"/>
        </w:rPr>
        <w:t xml:space="preserve"> command, which runs a </w:t>
      </w:r>
      <w:r w:rsidR="008B5683">
        <w:rPr>
          <w:rFonts w:ascii="Arial" w:hAnsi="Arial" w:cs="Arial"/>
        </w:rPr>
        <w:t xml:space="preserve">very </w:t>
      </w:r>
      <w:r>
        <w:rPr>
          <w:rFonts w:ascii="Arial" w:hAnsi="Arial" w:cs="Arial"/>
        </w:rPr>
        <w:t xml:space="preserve">tiny </w:t>
      </w:r>
      <w:r w:rsidR="008B5683">
        <w:rPr>
          <w:rFonts w:ascii="Arial" w:hAnsi="Arial" w:cs="Arial"/>
        </w:rPr>
        <w:t>simple</w:t>
      </w:r>
      <w:r>
        <w:rPr>
          <w:rFonts w:ascii="Arial" w:hAnsi="Arial" w:cs="Arial"/>
        </w:rPr>
        <w:t xml:space="preserve"> program I wrote that simply prints out the first three columns of the file, separated by tabs, and subtracts 1 from all entries in the second column. The reason for this subtraction is because </w:t>
      </w:r>
      <w:r w:rsidRPr="008B5683">
        <w:rPr>
          <w:rFonts w:ascii="Courier" w:hAnsi="Courier" w:cs="Arial"/>
        </w:rPr>
        <w:t>.bed</w:t>
      </w:r>
      <w:r>
        <w:rPr>
          <w:rFonts w:ascii="Arial" w:hAnsi="Arial" w:cs="Arial"/>
        </w:rPr>
        <w:t xml:space="preserve"> files are weird, and they want the start position (the second column in the file) to be zero-based, but the end position (the third column) to be one-based. So we have to subtract one from the second column but not the third. </w:t>
      </w:r>
      <w:r w:rsidR="00E347DE">
        <w:rPr>
          <w:rFonts w:ascii="Arial" w:hAnsi="Arial" w:cs="Arial"/>
        </w:rPr>
        <w:t xml:space="preserve">The </w:t>
      </w:r>
      <w:r w:rsidR="00E347DE" w:rsidRPr="008B5683">
        <w:rPr>
          <w:rFonts w:ascii="Courier" w:hAnsi="Courier" w:cs="Arial"/>
        </w:rPr>
        <w:t>.bed</w:t>
      </w:r>
      <w:r w:rsidR="00E347DE">
        <w:rPr>
          <w:rFonts w:ascii="Arial" w:hAnsi="Arial" w:cs="Arial"/>
        </w:rPr>
        <w:t xml:space="preserve"> format is pretty widely used in genomics, so here </w:t>
      </w:r>
      <w:r>
        <w:rPr>
          <w:rFonts w:ascii="Arial" w:hAnsi="Arial" w:cs="Arial"/>
        </w:rPr>
        <w:t xml:space="preserve">the format specification for your reference: </w:t>
      </w:r>
      <w:hyperlink r:id="rId11" w:history="1">
        <w:r w:rsidR="00E347DE" w:rsidRPr="00D162F3">
          <w:rPr>
            <w:rStyle w:val="Hyperlink"/>
            <w:rFonts w:ascii="Arial" w:hAnsi="Arial" w:cs="Arial"/>
          </w:rPr>
          <w:t>https://genome.ucsc.edu/FAQ/FAQformat.html#format1</w:t>
        </w:r>
      </w:hyperlink>
    </w:p>
    <w:p w14:paraId="19FBE731" w14:textId="77777777" w:rsidR="0001642F" w:rsidRDefault="0001642F">
      <w:pPr>
        <w:rPr>
          <w:rFonts w:ascii="Arial" w:hAnsi="Arial" w:cs="Arial"/>
        </w:rPr>
      </w:pPr>
    </w:p>
    <w:p w14:paraId="6B6465C6" w14:textId="423C2FA0" w:rsidR="005A5920" w:rsidRDefault="0001642F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can then add this as a custom track to the UCSC Genome Browser in the same manner as for the </w:t>
      </w:r>
      <w:r w:rsidRPr="0001642F">
        <w:rPr>
          <w:rFonts w:ascii="Arial" w:hAnsi="Arial" w:cs="Arial"/>
          <w:i/>
          <w:iCs/>
        </w:rPr>
        <w:t>iHS</w:t>
      </w:r>
      <w:r>
        <w:rPr>
          <w:rFonts w:ascii="Arial" w:hAnsi="Arial" w:cs="Arial"/>
        </w:rPr>
        <w:t xml:space="preserve"> exercise. Again, you can start by using this link: </w:t>
      </w:r>
      <w:hyperlink r:id="rId12" w:history="1">
        <w:r w:rsidRPr="00D162F3">
          <w:rPr>
            <w:rStyle w:val="Hyperlink"/>
            <w:rFonts w:ascii="Arial" w:hAnsi="Arial" w:cs="Arial"/>
          </w:rPr>
          <w:t>https://genome.ucsc.edu/cgi-bin/hgTracks?db=hg19&amp;position=chr2%3A134000000-140000000</w:t>
        </w:r>
      </w:hyperlink>
      <w:r>
        <w:rPr>
          <w:rFonts w:ascii="Arial" w:hAnsi="Arial" w:cs="Arial"/>
        </w:rPr>
        <w:t>.</w:t>
      </w:r>
    </w:p>
    <w:p w14:paraId="44E08667" w14:textId="77777777" w:rsidR="009A5D0B" w:rsidRDefault="009A5D0B">
      <w:pPr>
        <w:rPr>
          <w:rFonts w:ascii="Arial" w:hAnsi="Arial" w:cs="Arial"/>
        </w:rPr>
      </w:pPr>
    </w:p>
    <w:p w14:paraId="78AF6D8B" w14:textId="2541C84C" w:rsidR="009A5D0B" w:rsidRPr="009A5D0B" w:rsidRDefault="009A5D0B">
      <w:pPr>
        <w:rPr>
          <w:rFonts w:ascii="Arial" w:hAnsi="Arial" w:cs="Arial"/>
          <w:b/>
          <w:bCs/>
        </w:rPr>
      </w:pPr>
      <w:r w:rsidRPr="009A5D0B">
        <w:rPr>
          <w:rFonts w:ascii="Arial" w:hAnsi="Arial" w:cs="Arial"/>
          <w:b/>
          <w:bCs/>
        </w:rPr>
        <w:t>Summary</w:t>
      </w:r>
    </w:p>
    <w:p w14:paraId="10A22245" w14:textId="77777777" w:rsidR="000A56FB" w:rsidRDefault="000A56FB">
      <w:pPr>
        <w:rPr>
          <w:rFonts w:ascii="Arial" w:hAnsi="Arial" w:cs="Arial"/>
        </w:rPr>
      </w:pPr>
    </w:p>
    <w:p w14:paraId="2440F006" w14:textId="7D0A5737" w:rsidR="003B5740" w:rsidRPr="000A56FB" w:rsidRDefault="000A56FB">
      <w:pPr>
        <w:rPr>
          <w:rFonts w:ascii="Arial" w:hAnsi="Arial" w:cs="Arial"/>
        </w:rPr>
      </w:pPr>
      <w:r>
        <w:rPr>
          <w:rFonts w:ascii="Arial" w:hAnsi="Arial" w:cs="Arial"/>
        </w:rPr>
        <w:t>Supervised machine learning methods c</w:t>
      </w:r>
      <w:r w:rsidR="00D95AA1">
        <w:rPr>
          <w:rFonts w:ascii="Arial" w:hAnsi="Arial" w:cs="Arial"/>
        </w:rPr>
        <w:t>an be powerful, flexible</w:t>
      </w:r>
      <w:r>
        <w:rPr>
          <w:rFonts w:ascii="Arial" w:hAnsi="Arial" w:cs="Arial"/>
        </w:rPr>
        <w:t>, and fun, but something that should be clear by this point is that it can take a bit of work to get them working on population genetic data</w:t>
      </w:r>
      <w:r w:rsidR="00625AEC">
        <w:rPr>
          <w:rFonts w:ascii="Arial" w:hAnsi="Arial" w:cs="Arial"/>
        </w:rPr>
        <w:t>. This is in large</w:t>
      </w:r>
      <w:r>
        <w:rPr>
          <w:rFonts w:ascii="Arial" w:hAnsi="Arial" w:cs="Arial"/>
        </w:rPr>
        <w:t xml:space="preserve"> part because we have to simulate the training data—in this respect these methods ar</w:t>
      </w:r>
      <w:r w:rsidR="00625AEC">
        <w:rPr>
          <w:rFonts w:ascii="Arial" w:hAnsi="Arial" w:cs="Arial"/>
        </w:rPr>
        <w:t>e somewhat like ABC.</w:t>
      </w:r>
      <w:r w:rsidR="00A955EB">
        <w:rPr>
          <w:rFonts w:ascii="Arial" w:hAnsi="Arial" w:cs="Arial"/>
        </w:rPr>
        <w:t xml:space="preserve"> We also have a training step </w:t>
      </w:r>
      <w:r w:rsidR="0062606E">
        <w:rPr>
          <w:rFonts w:ascii="Arial" w:hAnsi="Arial" w:cs="Arial"/>
        </w:rPr>
        <w:t>that</w:t>
      </w:r>
      <w:r w:rsidR="00A955EB">
        <w:rPr>
          <w:rFonts w:ascii="Arial" w:hAnsi="Arial" w:cs="Arial"/>
        </w:rPr>
        <w:t xml:space="preserve"> can sometimes be computationally arduous (though not for the </w:t>
      </w:r>
      <w:r w:rsidR="00A955EB" w:rsidRPr="00426954">
        <w:rPr>
          <w:rFonts w:ascii="Courier" w:hAnsi="Courier" w:cs="Arial"/>
        </w:rPr>
        <w:t>S/HIC</w:t>
      </w:r>
      <w:r w:rsidR="00A955EB">
        <w:rPr>
          <w:rFonts w:ascii="Arial" w:hAnsi="Arial" w:cs="Arial"/>
        </w:rPr>
        <w:t xml:space="preserve"> example</w:t>
      </w:r>
      <w:r w:rsidR="0062606E">
        <w:rPr>
          <w:rFonts w:ascii="Arial" w:hAnsi="Arial" w:cs="Arial"/>
        </w:rPr>
        <w:t xml:space="preserve"> above which was pretty quick</w:t>
      </w:r>
      <w:r w:rsidR="00A955EB">
        <w:rPr>
          <w:rFonts w:ascii="Arial" w:hAnsi="Arial" w:cs="Arial"/>
        </w:rPr>
        <w:t>). However, once we have a trained classifier, we can apply it to as many additional data sets as we want (provided our training data are not too misspecified), and the actual c</w:t>
      </w:r>
      <w:r w:rsidR="005C0733">
        <w:rPr>
          <w:rFonts w:ascii="Arial" w:hAnsi="Arial" w:cs="Arial"/>
        </w:rPr>
        <w:t>lassification step is usually lightning-</w:t>
      </w:r>
      <w:r w:rsidR="00A955EB">
        <w:rPr>
          <w:rFonts w:ascii="Arial" w:hAnsi="Arial" w:cs="Arial"/>
        </w:rPr>
        <w:t>fast. So</w:t>
      </w:r>
      <w:r w:rsidR="00475C14">
        <w:rPr>
          <w:rFonts w:ascii="Arial" w:hAnsi="Arial" w:cs="Arial"/>
        </w:rPr>
        <w:t xml:space="preserve"> in practice the majority of the computational burden is imposed by simulating training/test data and calculating summary statistics (on both simulated and real data)</w:t>
      </w:r>
      <w:r w:rsidR="00F11F0D">
        <w:rPr>
          <w:rFonts w:ascii="Arial" w:hAnsi="Arial" w:cs="Arial"/>
        </w:rPr>
        <w:t>, unless we are using a summary-free method in which case we can skip that step</w:t>
      </w:r>
      <w:r w:rsidR="00A955EB">
        <w:rPr>
          <w:rFonts w:ascii="Arial" w:hAnsi="Arial" w:cs="Arial"/>
        </w:rPr>
        <w:t>.</w:t>
      </w:r>
    </w:p>
    <w:sectPr w:rsidR="003B5740" w:rsidRPr="000A56FB" w:rsidSect="00E60F0C">
      <w:footerReference w:type="even" r:id="rId13"/>
      <w:foot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9C341" w14:textId="77777777" w:rsidR="005410D1" w:rsidRDefault="005410D1" w:rsidP="00D66BE8">
      <w:r>
        <w:separator/>
      </w:r>
    </w:p>
  </w:endnote>
  <w:endnote w:type="continuationSeparator" w:id="0">
    <w:p w14:paraId="224A1B46" w14:textId="77777777" w:rsidR="005410D1" w:rsidRDefault="005410D1" w:rsidP="00D66B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64692344"/>
      <w:docPartObj>
        <w:docPartGallery w:val="Page Numbers (Bottom of Page)"/>
        <w:docPartUnique/>
      </w:docPartObj>
    </w:sdtPr>
    <w:sdtContent>
      <w:p w14:paraId="5E34D5C1" w14:textId="1063AFCC" w:rsidR="00D66BE8" w:rsidRDefault="00D66BE8" w:rsidP="008A18A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2C0817F" w14:textId="77777777" w:rsidR="00D66BE8" w:rsidRDefault="00D66B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34647110"/>
      <w:docPartObj>
        <w:docPartGallery w:val="Page Numbers (Bottom of Page)"/>
        <w:docPartUnique/>
      </w:docPartObj>
    </w:sdtPr>
    <w:sdtContent>
      <w:p w14:paraId="5470A383" w14:textId="00C006B4" w:rsidR="00D66BE8" w:rsidRDefault="00D66BE8" w:rsidP="008A18A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C75F623" w14:textId="77777777" w:rsidR="00D66BE8" w:rsidRDefault="00D66B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F901B" w14:textId="77777777" w:rsidR="005410D1" w:rsidRDefault="005410D1" w:rsidP="00D66BE8">
      <w:r>
        <w:separator/>
      </w:r>
    </w:p>
  </w:footnote>
  <w:footnote w:type="continuationSeparator" w:id="0">
    <w:p w14:paraId="68592D15" w14:textId="77777777" w:rsidR="005410D1" w:rsidRDefault="005410D1" w:rsidP="00D66B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41EF"/>
    <w:rsid w:val="00003280"/>
    <w:rsid w:val="0001642F"/>
    <w:rsid w:val="0002743D"/>
    <w:rsid w:val="00046D33"/>
    <w:rsid w:val="000471CB"/>
    <w:rsid w:val="00070CB8"/>
    <w:rsid w:val="000A56FB"/>
    <w:rsid w:val="000B550C"/>
    <w:rsid w:val="000D4746"/>
    <w:rsid w:val="000F6F1B"/>
    <w:rsid w:val="00100B14"/>
    <w:rsid w:val="00101A4B"/>
    <w:rsid w:val="001563F8"/>
    <w:rsid w:val="001A32A1"/>
    <w:rsid w:val="001D131A"/>
    <w:rsid w:val="001F06A9"/>
    <w:rsid w:val="001F49A8"/>
    <w:rsid w:val="001F7D68"/>
    <w:rsid w:val="0025266B"/>
    <w:rsid w:val="00256CC0"/>
    <w:rsid w:val="002576CD"/>
    <w:rsid w:val="002577A7"/>
    <w:rsid w:val="002662C8"/>
    <w:rsid w:val="002C696A"/>
    <w:rsid w:val="002D61E4"/>
    <w:rsid w:val="002E574E"/>
    <w:rsid w:val="002E7FE1"/>
    <w:rsid w:val="002F6C79"/>
    <w:rsid w:val="003110AE"/>
    <w:rsid w:val="003178AB"/>
    <w:rsid w:val="00334266"/>
    <w:rsid w:val="00334AC9"/>
    <w:rsid w:val="003670CA"/>
    <w:rsid w:val="00381635"/>
    <w:rsid w:val="00383DAF"/>
    <w:rsid w:val="003A6C27"/>
    <w:rsid w:val="003B5740"/>
    <w:rsid w:val="003B589A"/>
    <w:rsid w:val="003C5185"/>
    <w:rsid w:val="003D4DAE"/>
    <w:rsid w:val="003E1587"/>
    <w:rsid w:val="003F1AC5"/>
    <w:rsid w:val="0040562E"/>
    <w:rsid w:val="004062CA"/>
    <w:rsid w:val="00426954"/>
    <w:rsid w:val="00434AEC"/>
    <w:rsid w:val="00437FD1"/>
    <w:rsid w:val="00453F70"/>
    <w:rsid w:val="0045712D"/>
    <w:rsid w:val="00460FFA"/>
    <w:rsid w:val="00475C14"/>
    <w:rsid w:val="004850EA"/>
    <w:rsid w:val="0049300F"/>
    <w:rsid w:val="004A2326"/>
    <w:rsid w:val="004B47E8"/>
    <w:rsid w:val="004B725A"/>
    <w:rsid w:val="00530E9B"/>
    <w:rsid w:val="00540BD3"/>
    <w:rsid w:val="005410D1"/>
    <w:rsid w:val="00543BF1"/>
    <w:rsid w:val="00552FF4"/>
    <w:rsid w:val="0056080D"/>
    <w:rsid w:val="00561EFF"/>
    <w:rsid w:val="00566F14"/>
    <w:rsid w:val="00580F63"/>
    <w:rsid w:val="0058773D"/>
    <w:rsid w:val="005A336B"/>
    <w:rsid w:val="005A5920"/>
    <w:rsid w:val="005C0733"/>
    <w:rsid w:val="005C41EF"/>
    <w:rsid w:val="005D30EC"/>
    <w:rsid w:val="005E0478"/>
    <w:rsid w:val="005E509D"/>
    <w:rsid w:val="005F2A6F"/>
    <w:rsid w:val="005F4768"/>
    <w:rsid w:val="005F679B"/>
    <w:rsid w:val="00600350"/>
    <w:rsid w:val="00611640"/>
    <w:rsid w:val="00613B02"/>
    <w:rsid w:val="00625AEC"/>
    <w:rsid w:val="0062606E"/>
    <w:rsid w:val="00631366"/>
    <w:rsid w:val="00636968"/>
    <w:rsid w:val="00637654"/>
    <w:rsid w:val="00666C7E"/>
    <w:rsid w:val="00677209"/>
    <w:rsid w:val="006B15A9"/>
    <w:rsid w:val="00703A91"/>
    <w:rsid w:val="0071674E"/>
    <w:rsid w:val="00753E99"/>
    <w:rsid w:val="00784089"/>
    <w:rsid w:val="00795AC3"/>
    <w:rsid w:val="007A4550"/>
    <w:rsid w:val="007A60D6"/>
    <w:rsid w:val="007C4523"/>
    <w:rsid w:val="007C543F"/>
    <w:rsid w:val="007D67D3"/>
    <w:rsid w:val="007F1B02"/>
    <w:rsid w:val="007F1E6E"/>
    <w:rsid w:val="008156E9"/>
    <w:rsid w:val="00815A1E"/>
    <w:rsid w:val="008426BE"/>
    <w:rsid w:val="00844A84"/>
    <w:rsid w:val="00891025"/>
    <w:rsid w:val="00897EA3"/>
    <w:rsid w:val="008A7548"/>
    <w:rsid w:val="008B5683"/>
    <w:rsid w:val="008E48C7"/>
    <w:rsid w:val="008E504C"/>
    <w:rsid w:val="00923328"/>
    <w:rsid w:val="0095456F"/>
    <w:rsid w:val="009624A4"/>
    <w:rsid w:val="00985726"/>
    <w:rsid w:val="00992F4E"/>
    <w:rsid w:val="00993853"/>
    <w:rsid w:val="009A5D0B"/>
    <w:rsid w:val="009B13B3"/>
    <w:rsid w:val="009B566C"/>
    <w:rsid w:val="009F614D"/>
    <w:rsid w:val="009F6D4B"/>
    <w:rsid w:val="00A00358"/>
    <w:rsid w:val="00A047BD"/>
    <w:rsid w:val="00A21E11"/>
    <w:rsid w:val="00A35319"/>
    <w:rsid w:val="00A365CA"/>
    <w:rsid w:val="00A60F35"/>
    <w:rsid w:val="00A76343"/>
    <w:rsid w:val="00A83E67"/>
    <w:rsid w:val="00A9485A"/>
    <w:rsid w:val="00A955EB"/>
    <w:rsid w:val="00AB5673"/>
    <w:rsid w:val="00AD0493"/>
    <w:rsid w:val="00AE78FC"/>
    <w:rsid w:val="00B015B6"/>
    <w:rsid w:val="00B01EB6"/>
    <w:rsid w:val="00B04C0C"/>
    <w:rsid w:val="00B357C4"/>
    <w:rsid w:val="00B45F15"/>
    <w:rsid w:val="00B52BC2"/>
    <w:rsid w:val="00B53D3E"/>
    <w:rsid w:val="00B54ECB"/>
    <w:rsid w:val="00B6062F"/>
    <w:rsid w:val="00B64A4A"/>
    <w:rsid w:val="00B82544"/>
    <w:rsid w:val="00BF0598"/>
    <w:rsid w:val="00C04D5F"/>
    <w:rsid w:val="00C2471C"/>
    <w:rsid w:val="00C34FE0"/>
    <w:rsid w:val="00C60264"/>
    <w:rsid w:val="00C73E7C"/>
    <w:rsid w:val="00CA3E42"/>
    <w:rsid w:val="00CA4739"/>
    <w:rsid w:val="00CC4F75"/>
    <w:rsid w:val="00CC657F"/>
    <w:rsid w:val="00CD1D19"/>
    <w:rsid w:val="00CD2E87"/>
    <w:rsid w:val="00CF46FB"/>
    <w:rsid w:val="00CF742F"/>
    <w:rsid w:val="00D06FAC"/>
    <w:rsid w:val="00D158E9"/>
    <w:rsid w:val="00D16F4D"/>
    <w:rsid w:val="00D36AEC"/>
    <w:rsid w:val="00D37C9D"/>
    <w:rsid w:val="00D54441"/>
    <w:rsid w:val="00D5633C"/>
    <w:rsid w:val="00D56997"/>
    <w:rsid w:val="00D66BE8"/>
    <w:rsid w:val="00D72729"/>
    <w:rsid w:val="00D94C4C"/>
    <w:rsid w:val="00D95AA1"/>
    <w:rsid w:val="00DB3403"/>
    <w:rsid w:val="00DD478A"/>
    <w:rsid w:val="00DE2104"/>
    <w:rsid w:val="00DE57E7"/>
    <w:rsid w:val="00E11B75"/>
    <w:rsid w:val="00E254A9"/>
    <w:rsid w:val="00E347DE"/>
    <w:rsid w:val="00E42AAF"/>
    <w:rsid w:val="00E47850"/>
    <w:rsid w:val="00E60F0C"/>
    <w:rsid w:val="00E66564"/>
    <w:rsid w:val="00E8265C"/>
    <w:rsid w:val="00EA07F5"/>
    <w:rsid w:val="00EC72BA"/>
    <w:rsid w:val="00F05CE5"/>
    <w:rsid w:val="00F11F0D"/>
    <w:rsid w:val="00F1208C"/>
    <w:rsid w:val="00F17DFC"/>
    <w:rsid w:val="00F27E4D"/>
    <w:rsid w:val="00F41CAF"/>
    <w:rsid w:val="00F4514D"/>
    <w:rsid w:val="00F746F7"/>
    <w:rsid w:val="00F91919"/>
    <w:rsid w:val="00F96B3D"/>
    <w:rsid w:val="00FB465C"/>
    <w:rsid w:val="00FB5ACB"/>
    <w:rsid w:val="00FC0C5D"/>
    <w:rsid w:val="00FC0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5453C8"/>
  <w14:defaultImageDpi w14:val="300"/>
  <w15:docId w15:val="{7B453729-6650-D342-A2E9-734661FA9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5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56F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5456F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110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10A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10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10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10AE"/>
    <w:rPr>
      <w:b/>
      <w:b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66B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BE8"/>
  </w:style>
  <w:style w:type="character" w:styleId="PageNumber">
    <w:name w:val="page number"/>
    <w:basedOn w:val="DefaultParagraphFont"/>
    <w:uiPriority w:val="99"/>
    <w:semiHidden/>
    <w:unhideWhenUsed/>
    <w:rsid w:val="00D66BE8"/>
  </w:style>
  <w:style w:type="character" w:styleId="UnresolvedMention">
    <w:name w:val="Unresolved Mention"/>
    <w:basedOn w:val="DefaultParagraphFont"/>
    <w:uiPriority w:val="99"/>
    <w:semiHidden/>
    <w:unhideWhenUsed/>
    <w:rsid w:val="00046D3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7C9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yperlink" Target="https://doi.org/10.1111/2041-210X.12808" TargetMode="External"/><Relationship Id="rId12" Type="http://schemas.openxmlformats.org/officeDocument/2006/relationships/hyperlink" Target="https://genome.ucsc.edu/cgi-bin/hgTracks?db=hg19&amp;position=chr2%3A134000000-140000000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enome.ucsc.edu/FAQ/FAQformat.html#format1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www.ncbi.nlm.nih.gov/pmc/articles/PMC5982824/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.~WRD0000</Template>
  <TotalTime>43</TotalTime>
  <Pages>9</Pages>
  <Words>2869</Words>
  <Characters>14747</Characters>
  <Application>Microsoft Office Word</Application>
  <DocSecurity>0</DocSecurity>
  <Lines>378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Schrider</dc:creator>
  <cp:keywords/>
  <dc:description/>
  <cp:lastModifiedBy>Schrider, Dan</cp:lastModifiedBy>
  <cp:revision>33</cp:revision>
  <cp:lastPrinted>2022-03-29T21:47:00Z</cp:lastPrinted>
  <dcterms:created xsi:type="dcterms:W3CDTF">2022-03-29T21:47:00Z</dcterms:created>
  <dcterms:modified xsi:type="dcterms:W3CDTF">2024-05-16T13:15:00Z</dcterms:modified>
</cp:coreProperties>
</file>